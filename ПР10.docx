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C8043" w14:textId="75898A9E" w:rsidR="00F168FB" w:rsidRPr="00C825BF" w:rsidRDefault="00E60016" w:rsidP="00C825BF">
      <w:pPr>
        <w:pStyle w:val="Normal1"/>
        <w:spacing w:line="360" w:lineRule="auto"/>
        <w:jc w:val="center"/>
        <w:rPr>
          <w:sz w:val="28"/>
          <w:szCs w:val="28"/>
          <w:lang w:val="uk-UA"/>
        </w:rPr>
      </w:pPr>
      <w:r w:rsidRPr="00C825BF">
        <w:rPr>
          <w:b/>
          <w:color w:val="000000"/>
          <w:sz w:val="28"/>
          <w:szCs w:val="28"/>
        </w:rPr>
        <w:t xml:space="preserve">Практична робота № </w:t>
      </w:r>
      <w:r w:rsidR="005D440A" w:rsidRPr="00C825BF">
        <w:rPr>
          <w:b/>
          <w:color w:val="000000"/>
          <w:sz w:val="28"/>
          <w:szCs w:val="28"/>
          <w:lang w:val="uk-UA"/>
        </w:rPr>
        <w:t>9</w:t>
      </w:r>
    </w:p>
    <w:p w14:paraId="0DC31F37" w14:textId="77777777" w:rsidR="005474AE" w:rsidRDefault="005D440A" w:rsidP="00C825BF">
      <w:p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5D440A">
        <w:rPr>
          <w:b/>
          <w:bCs/>
          <w:color w:val="000000" w:themeColor="text1"/>
          <w:szCs w:val="28"/>
          <w:lang w:eastAsia="uk-UA"/>
        </w:rPr>
        <w:t>Тема: </w:t>
      </w:r>
      <w:r w:rsidRPr="005D440A">
        <w:rPr>
          <w:color w:val="000000" w:themeColor="text1"/>
          <w:szCs w:val="28"/>
          <w:lang w:eastAsia="uk-UA"/>
        </w:rPr>
        <w:t xml:space="preserve"> Робота з базами даних </w:t>
      </w:r>
      <w:proofErr w:type="spellStart"/>
      <w:r w:rsidRPr="005D440A">
        <w:rPr>
          <w:color w:val="000000" w:themeColor="text1"/>
          <w:szCs w:val="28"/>
          <w:lang w:eastAsia="uk-UA"/>
        </w:rPr>
        <w:t>MySQL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. Розробка Node.js сервера з </w:t>
      </w:r>
      <w:proofErr w:type="spellStart"/>
      <w:r w:rsidRPr="005D440A">
        <w:rPr>
          <w:color w:val="000000" w:themeColor="text1"/>
          <w:szCs w:val="28"/>
          <w:lang w:eastAsia="uk-UA"/>
        </w:rPr>
        <w:t>REST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 </w:t>
      </w:r>
      <w:proofErr w:type="spellStart"/>
      <w:r w:rsidRPr="005D440A">
        <w:rPr>
          <w:color w:val="000000" w:themeColor="text1"/>
          <w:szCs w:val="28"/>
          <w:lang w:eastAsia="uk-UA"/>
        </w:rPr>
        <w:t>API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 та підключення до </w:t>
      </w:r>
      <w:proofErr w:type="spellStart"/>
      <w:r w:rsidRPr="005D440A">
        <w:rPr>
          <w:color w:val="000000" w:themeColor="text1"/>
          <w:szCs w:val="28"/>
          <w:lang w:eastAsia="uk-UA"/>
        </w:rPr>
        <w:t>СУБД</w:t>
      </w:r>
      <w:proofErr w:type="spellEnd"/>
      <w:r w:rsidR="00C825BF" w:rsidRPr="00C825BF">
        <w:rPr>
          <w:color w:val="000000" w:themeColor="text1"/>
          <w:szCs w:val="28"/>
          <w:lang w:eastAsia="uk-UA"/>
        </w:rPr>
        <w:t>.</w:t>
      </w:r>
      <w:r w:rsidRPr="005D440A">
        <w:rPr>
          <w:color w:val="000000" w:themeColor="text1"/>
          <w:szCs w:val="28"/>
          <w:lang w:eastAsia="uk-UA"/>
        </w:rPr>
        <w:br/>
      </w:r>
      <w:r w:rsidR="00C825BF" w:rsidRPr="00C825BF">
        <w:rPr>
          <w:b/>
          <w:bCs/>
          <w:color w:val="000000" w:themeColor="text1"/>
          <w:szCs w:val="28"/>
          <w:lang w:eastAsia="uk-UA"/>
        </w:rPr>
        <w:t>Мета:</w:t>
      </w:r>
      <w:r w:rsidR="00C825BF" w:rsidRPr="00C825BF">
        <w:rPr>
          <w:color w:val="000000" w:themeColor="text1"/>
          <w:szCs w:val="28"/>
          <w:lang w:eastAsia="uk-UA"/>
        </w:rPr>
        <w:t xml:space="preserve"> </w:t>
      </w:r>
      <w:r w:rsidRPr="005D440A">
        <w:rPr>
          <w:color w:val="000000" w:themeColor="text1"/>
          <w:szCs w:val="28"/>
          <w:lang w:eastAsia="uk-UA"/>
        </w:rPr>
        <w:t>Навчитися створювати простий сервер на , реалізовувати , підключати сервер до , виконувати базові (</w:t>
      </w:r>
      <w:proofErr w:type="spellStart"/>
      <w:r w:rsidRPr="005D440A">
        <w:rPr>
          <w:color w:val="000000" w:themeColor="text1"/>
          <w:szCs w:val="28"/>
          <w:lang w:eastAsia="uk-UA"/>
        </w:rPr>
        <w:t>SELECT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, </w:t>
      </w:r>
      <w:proofErr w:type="spellStart"/>
      <w:r w:rsidRPr="005D440A">
        <w:rPr>
          <w:color w:val="000000" w:themeColor="text1"/>
          <w:szCs w:val="28"/>
          <w:lang w:eastAsia="uk-UA"/>
        </w:rPr>
        <w:t>INSERT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, </w:t>
      </w:r>
      <w:proofErr w:type="spellStart"/>
      <w:r w:rsidRPr="005D440A">
        <w:rPr>
          <w:color w:val="000000" w:themeColor="text1"/>
          <w:szCs w:val="28"/>
          <w:lang w:eastAsia="uk-UA"/>
        </w:rPr>
        <w:t>UPDATE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, </w:t>
      </w:r>
      <w:proofErr w:type="spellStart"/>
      <w:r w:rsidRPr="005D440A">
        <w:rPr>
          <w:color w:val="000000" w:themeColor="text1"/>
          <w:szCs w:val="28"/>
          <w:lang w:eastAsia="uk-UA"/>
        </w:rPr>
        <w:t>DELETE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) та працювати з даними через </w:t>
      </w:r>
      <w:proofErr w:type="spellStart"/>
      <w:r w:rsidRPr="005D440A">
        <w:rPr>
          <w:color w:val="000000" w:themeColor="text1"/>
          <w:szCs w:val="28"/>
          <w:lang w:eastAsia="uk-UA"/>
        </w:rPr>
        <w:t>HTTP</w:t>
      </w:r>
      <w:proofErr w:type="spellEnd"/>
      <w:r w:rsidRPr="005D440A">
        <w:rPr>
          <w:color w:val="000000" w:themeColor="text1"/>
          <w:szCs w:val="28"/>
          <w:lang w:eastAsia="uk-UA"/>
        </w:rPr>
        <w:t>-запити.</w:t>
      </w:r>
    </w:p>
    <w:p w14:paraId="1344D3E4" w14:textId="2405CE2B" w:rsidR="005D440A" w:rsidRPr="005D440A" w:rsidRDefault="005D440A" w:rsidP="00C825BF">
      <w:p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5D440A">
        <w:rPr>
          <w:color w:val="000000" w:themeColor="text1"/>
          <w:szCs w:val="28"/>
          <w:lang w:eastAsia="uk-UA"/>
        </w:rPr>
        <w:br/>
        <w:t>У результаті виконання роботи студент повинен:</w:t>
      </w:r>
    </w:p>
    <w:p w14:paraId="52817E09" w14:textId="77777777" w:rsidR="005D440A" w:rsidRPr="005D440A" w:rsidRDefault="005D440A" w:rsidP="00C825BF">
      <w:pPr>
        <w:numPr>
          <w:ilvl w:val="0"/>
          <w:numId w:val="31"/>
        </w:num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5D440A">
        <w:rPr>
          <w:color w:val="000000" w:themeColor="text1"/>
          <w:szCs w:val="28"/>
          <w:lang w:eastAsia="uk-UA"/>
        </w:rPr>
        <w:t>розуміти принцип клієнт–серверної взаємодії;</w:t>
      </w:r>
    </w:p>
    <w:p w14:paraId="4CCCFF8D" w14:textId="77777777" w:rsidR="005D440A" w:rsidRPr="005D440A" w:rsidRDefault="005D440A" w:rsidP="00C825BF">
      <w:pPr>
        <w:numPr>
          <w:ilvl w:val="0"/>
          <w:numId w:val="31"/>
        </w:num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5D440A">
        <w:rPr>
          <w:color w:val="000000" w:themeColor="text1"/>
          <w:szCs w:val="28"/>
          <w:lang w:eastAsia="uk-UA"/>
        </w:rPr>
        <w:t xml:space="preserve">вміти створювати </w:t>
      </w:r>
      <w:proofErr w:type="spellStart"/>
      <w:r w:rsidRPr="005D440A">
        <w:rPr>
          <w:color w:val="000000" w:themeColor="text1"/>
          <w:szCs w:val="28"/>
          <w:lang w:eastAsia="uk-UA"/>
        </w:rPr>
        <w:t>REST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 </w:t>
      </w:r>
      <w:proofErr w:type="spellStart"/>
      <w:r w:rsidRPr="005D440A">
        <w:rPr>
          <w:color w:val="000000" w:themeColor="text1"/>
          <w:szCs w:val="28"/>
          <w:lang w:eastAsia="uk-UA"/>
        </w:rPr>
        <w:t>API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 на Node.js;</w:t>
      </w:r>
    </w:p>
    <w:p w14:paraId="6F74ADB8" w14:textId="77777777" w:rsidR="005D440A" w:rsidRPr="005D440A" w:rsidRDefault="005D440A" w:rsidP="00C825BF">
      <w:pPr>
        <w:numPr>
          <w:ilvl w:val="0"/>
          <w:numId w:val="31"/>
        </w:num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5D440A">
        <w:rPr>
          <w:color w:val="000000" w:themeColor="text1"/>
          <w:szCs w:val="28"/>
          <w:lang w:eastAsia="uk-UA"/>
        </w:rPr>
        <w:t xml:space="preserve">підключати Node.js-сервер до </w:t>
      </w:r>
      <w:proofErr w:type="spellStart"/>
      <w:r w:rsidRPr="005D440A">
        <w:rPr>
          <w:color w:val="000000" w:themeColor="text1"/>
          <w:szCs w:val="28"/>
          <w:lang w:eastAsia="uk-UA"/>
        </w:rPr>
        <w:t>MySQL</w:t>
      </w:r>
      <w:proofErr w:type="spellEnd"/>
      <w:r w:rsidRPr="005D440A">
        <w:rPr>
          <w:color w:val="000000" w:themeColor="text1"/>
          <w:szCs w:val="28"/>
          <w:lang w:eastAsia="uk-UA"/>
        </w:rPr>
        <w:t>;</w:t>
      </w:r>
    </w:p>
    <w:p w14:paraId="6A396274" w14:textId="77777777" w:rsidR="005D440A" w:rsidRPr="005D440A" w:rsidRDefault="005D440A" w:rsidP="00C825BF">
      <w:pPr>
        <w:numPr>
          <w:ilvl w:val="0"/>
          <w:numId w:val="31"/>
        </w:num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5D440A">
        <w:rPr>
          <w:color w:val="000000" w:themeColor="text1"/>
          <w:szCs w:val="28"/>
          <w:lang w:eastAsia="uk-UA"/>
        </w:rPr>
        <w:t>виконувати прості SQL-операції з кількома таблицями;</w:t>
      </w:r>
    </w:p>
    <w:p w14:paraId="3682EAA9" w14:textId="1191416C" w:rsidR="005D440A" w:rsidRDefault="005D440A" w:rsidP="00C825BF">
      <w:pPr>
        <w:numPr>
          <w:ilvl w:val="0"/>
          <w:numId w:val="31"/>
        </w:num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5D440A">
        <w:rPr>
          <w:color w:val="000000" w:themeColor="text1"/>
          <w:szCs w:val="28"/>
          <w:lang w:eastAsia="uk-UA"/>
        </w:rPr>
        <w:t xml:space="preserve">отримувати та змінювати дані через </w:t>
      </w:r>
      <w:proofErr w:type="spellStart"/>
      <w:r w:rsidRPr="005D440A">
        <w:rPr>
          <w:color w:val="000000" w:themeColor="text1"/>
          <w:szCs w:val="28"/>
          <w:lang w:eastAsia="uk-UA"/>
        </w:rPr>
        <w:t>API</w:t>
      </w:r>
      <w:proofErr w:type="spellEnd"/>
      <w:r w:rsidRPr="005D440A">
        <w:rPr>
          <w:color w:val="000000" w:themeColor="text1"/>
          <w:szCs w:val="28"/>
          <w:lang w:eastAsia="uk-UA"/>
        </w:rPr>
        <w:t>.</w:t>
      </w:r>
    </w:p>
    <w:p w14:paraId="0C8787CE" w14:textId="77777777" w:rsidR="005474AE" w:rsidRPr="005D440A" w:rsidRDefault="005474AE" w:rsidP="005474AE">
      <w:pPr>
        <w:spacing w:line="360" w:lineRule="auto"/>
        <w:jc w:val="left"/>
        <w:rPr>
          <w:color w:val="000000" w:themeColor="text1"/>
          <w:szCs w:val="28"/>
          <w:lang w:eastAsia="uk-UA"/>
        </w:rPr>
      </w:pPr>
    </w:p>
    <w:p w14:paraId="57712C29" w14:textId="1000C19A" w:rsidR="005D440A" w:rsidRPr="005D440A" w:rsidRDefault="005D440A" w:rsidP="00C825BF">
      <w:p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5D440A">
        <w:rPr>
          <w:color w:val="000000" w:themeColor="text1"/>
          <w:szCs w:val="28"/>
          <w:lang w:eastAsia="uk-UA"/>
        </w:rPr>
        <w:t>Для свого варіанту:</w:t>
      </w:r>
    </w:p>
    <w:p w14:paraId="2BB807C6" w14:textId="77777777" w:rsidR="005D440A" w:rsidRPr="005D440A" w:rsidRDefault="005D440A" w:rsidP="00C825BF">
      <w:pPr>
        <w:numPr>
          <w:ilvl w:val="0"/>
          <w:numId w:val="32"/>
        </w:num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5D440A">
        <w:rPr>
          <w:color w:val="000000" w:themeColor="text1"/>
          <w:szCs w:val="28"/>
          <w:lang w:eastAsia="uk-UA"/>
        </w:rPr>
        <w:t xml:space="preserve">Створити базу даних </w:t>
      </w:r>
      <w:proofErr w:type="spellStart"/>
      <w:r w:rsidRPr="005D440A">
        <w:rPr>
          <w:color w:val="000000" w:themeColor="text1"/>
          <w:szCs w:val="28"/>
          <w:lang w:eastAsia="uk-UA"/>
        </w:rPr>
        <w:t>MySQL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 з трьома таблицями.</w:t>
      </w:r>
    </w:p>
    <w:p w14:paraId="4E0EF977" w14:textId="77777777" w:rsidR="005D440A" w:rsidRPr="005D440A" w:rsidRDefault="005D440A" w:rsidP="00C825BF">
      <w:pPr>
        <w:numPr>
          <w:ilvl w:val="0"/>
          <w:numId w:val="32"/>
        </w:num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5D440A">
        <w:rPr>
          <w:color w:val="000000" w:themeColor="text1"/>
          <w:szCs w:val="28"/>
          <w:lang w:eastAsia="uk-UA"/>
        </w:rPr>
        <w:t>Створити Node.js сервер.</w:t>
      </w:r>
    </w:p>
    <w:p w14:paraId="2F852F76" w14:textId="77777777" w:rsidR="005D440A" w:rsidRPr="005D440A" w:rsidRDefault="005D440A" w:rsidP="00C825BF">
      <w:pPr>
        <w:numPr>
          <w:ilvl w:val="0"/>
          <w:numId w:val="32"/>
        </w:num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5D440A">
        <w:rPr>
          <w:color w:val="000000" w:themeColor="text1"/>
          <w:szCs w:val="28"/>
          <w:lang w:eastAsia="uk-UA"/>
        </w:rPr>
        <w:t xml:space="preserve">Реалізувати </w:t>
      </w:r>
      <w:proofErr w:type="spellStart"/>
      <w:r w:rsidRPr="005D440A">
        <w:rPr>
          <w:color w:val="000000" w:themeColor="text1"/>
          <w:szCs w:val="28"/>
          <w:lang w:eastAsia="uk-UA"/>
        </w:rPr>
        <w:t>REST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 </w:t>
      </w:r>
      <w:proofErr w:type="spellStart"/>
      <w:r w:rsidRPr="005D440A">
        <w:rPr>
          <w:color w:val="000000" w:themeColor="text1"/>
          <w:szCs w:val="28"/>
          <w:lang w:eastAsia="uk-UA"/>
        </w:rPr>
        <w:t>API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: </w:t>
      </w:r>
      <w:proofErr w:type="spellStart"/>
      <w:r w:rsidRPr="005D440A">
        <w:rPr>
          <w:color w:val="000000" w:themeColor="text1"/>
          <w:szCs w:val="28"/>
          <w:lang w:eastAsia="uk-UA"/>
        </w:rPr>
        <w:t>GET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 — отримання даних; </w:t>
      </w:r>
      <w:proofErr w:type="spellStart"/>
      <w:r w:rsidRPr="005D440A">
        <w:rPr>
          <w:color w:val="000000" w:themeColor="text1"/>
          <w:szCs w:val="28"/>
          <w:lang w:eastAsia="uk-UA"/>
        </w:rPr>
        <w:t>POST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 — додавання даних; </w:t>
      </w:r>
      <w:proofErr w:type="spellStart"/>
      <w:r w:rsidRPr="005D440A">
        <w:rPr>
          <w:color w:val="000000" w:themeColor="text1"/>
          <w:szCs w:val="28"/>
          <w:lang w:eastAsia="uk-UA"/>
        </w:rPr>
        <w:t>PUT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, </w:t>
      </w:r>
      <w:proofErr w:type="spellStart"/>
      <w:r w:rsidRPr="005D440A">
        <w:rPr>
          <w:color w:val="000000" w:themeColor="text1"/>
          <w:szCs w:val="28"/>
          <w:lang w:eastAsia="uk-UA"/>
        </w:rPr>
        <w:t>DELETE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 (за бажанням).</w:t>
      </w:r>
    </w:p>
    <w:p w14:paraId="7F572DC3" w14:textId="77777777" w:rsidR="00C825BF" w:rsidRPr="00C825BF" w:rsidRDefault="005D440A" w:rsidP="00C825BF">
      <w:pPr>
        <w:numPr>
          <w:ilvl w:val="0"/>
          <w:numId w:val="32"/>
        </w:num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5D440A">
        <w:rPr>
          <w:color w:val="000000" w:themeColor="text1"/>
          <w:szCs w:val="28"/>
          <w:lang w:eastAsia="uk-UA"/>
        </w:rPr>
        <w:t xml:space="preserve">Підключити сервер до </w:t>
      </w:r>
      <w:proofErr w:type="spellStart"/>
      <w:r w:rsidRPr="005D440A">
        <w:rPr>
          <w:color w:val="000000" w:themeColor="text1"/>
          <w:szCs w:val="28"/>
          <w:lang w:eastAsia="uk-UA"/>
        </w:rPr>
        <w:t>БД</w:t>
      </w:r>
      <w:proofErr w:type="spellEnd"/>
      <w:r w:rsidRPr="005D440A">
        <w:rPr>
          <w:color w:val="000000" w:themeColor="text1"/>
          <w:szCs w:val="28"/>
          <w:lang w:eastAsia="uk-UA"/>
        </w:rPr>
        <w:t xml:space="preserve"> та виконати SQL-запити.</w:t>
      </w:r>
    </w:p>
    <w:p w14:paraId="268C9882" w14:textId="77777777" w:rsidR="00C825BF" w:rsidRPr="00C825BF" w:rsidRDefault="00C825BF" w:rsidP="00C825BF">
      <w:pPr>
        <w:spacing w:line="360" w:lineRule="auto"/>
        <w:jc w:val="left"/>
        <w:rPr>
          <w:color w:val="000000" w:themeColor="text1"/>
          <w:szCs w:val="28"/>
          <w:lang w:eastAsia="uk-UA"/>
        </w:rPr>
      </w:pPr>
    </w:p>
    <w:p w14:paraId="3503FF8C" w14:textId="4226CC8C" w:rsidR="00C825BF" w:rsidRPr="00C825BF" w:rsidRDefault="00C825BF" w:rsidP="00C825BF">
      <w:pPr>
        <w:spacing w:line="360" w:lineRule="auto"/>
        <w:jc w:val="left"/>
        <w:rPr>
          <w:b/>
          <w:bCs/>
          <w:color w:val="000000" w:themeColor="text1"/>
          <w:szCs w:val="28"/>
          <w:lang w:eastAsia="uk-UA"/>
        </w:rPr>
      </w:pPr>
      <w:r w:rsidRPr="00C825BF">
        <w:rPr>
          <w:b/>
          <w:bCs/>
          <w:color w:val="000000" w:themeColor="text1"/>
          <w:szCs w:val="28"/>
          <w:lang w:eastAsia="uk-UA"/>
        </w:rPr>
        <w:t>Варіант 17</w:t>
      </w:r>
    </w:p>
    <w:p w14:paraId="756F7DEA" w14:textId="77777777" w:rsidR="00C825BF" w:rsidRPr="00C825BF" w:rsidRDefault="00C825BF" w:rsidP="00C825BF">
      <w:pPr>
        <w:numPr>
          <w:ilvl w:val="0"/>
          <w:numId w:val="32"/>
        </w:numPr>
        <w:spacing w:line="360" w:lineRule="auto"/>
        <w:jc w:val="left"/>
        <w:rPr>
          <w:color w:val="000000" w:themeColor="text1"/>
          <w:szCs w:val="28"/>
          <w:lang w:eastAsia="uk-UA"/>
        </w:rPr>
      </w:pPr>
      <w:proofErr w:type="spellStart"/>
      <w:r w:rsidRPr="00C825BF">
        <w:rPr>
          <w:color w:val="000000" w:themeColor="text1"/>
          <w:szCs w:val="28"/>
          <w:lang w:eastAsia="uk-UA"/>
        </w:rPr>
        <w:t>hospitals</w:t>
      </w:r>
      <w:proofErr w:type="spellEnd"/>
    </w:p>
    <w:p w14:paraId="513E74F7" w14:textId="77777777" w:rsidR="00C825BF" w:rsidRPr="00C825BF" w:rsidRDefault="00C825BF" w:rsidP="00C825BF">
      <w:pPr>
        <w:numPr>
          <w:ilvl w:val="0"/>
          <w:numId w:val="32"/>
        </w:numPr>
        <w:spacing w:line="360" w:lineRule="auto"/>
        <w:jc w:val="left"/>
        <w:rPr>
          <w:color w:val="000000" w:themeColor="text1"/>
          <w:szCs w:val="28"/>
          <w:lang w:eastAsia="uk-UA"/>
        </w:rPr>
      </w:pPr>
      <w:proofErr w:type="spellStart"/>
      <w:r w:rsidRPr="00C825BF">
        <w:rPr>
          <w:color w:val="000000" w:themeColor="text1"/>
          <w:szCs w:val="28"/>
          <w:lang w:eastAsia="uk-UA"/>
        </w:rPr>
        <w:t>doctors</w:t>
      </w:r>
      <w:proofErr w:type="spellEnd"/>
    </w:p>
    <w:p w14:paraId="641A046A" w14:textId="77777777" w:rsidR="00C825BF" w:rsidRPr="00C825BF" w:rsidRDefault="00C825BF" w:rsidP="00C825BF">
      <w:pPr>
        <w:numPr>
          <w:ilvl w:val="0"/>
          <w:numId w:val="32"/>
        </w:numPr>
        <w:spacing w:line="360" w:lineRule="auto"/>
        <w:jc w:val="left"/>
        <w:rPr>
          <w:color w:val="000000" w:themeColor="text1"/>
          <w:szCs w:val="28"/>
          <w:lang w:eastAsia="uk-UA"/>
        </w:rPr>
      </w:pPr>
      <w:proofErr w:type="spellStart"/>
      <w:r w:rsidRPr="00C825BF">
        <w:rPr>
          <w:color w:val="000000" w:themeColor="text1"/>
          <w:szCs w:val="28"/>
          <w:lang w:eastAsia="uk-UA"/>
        </w:rPr>
        <w:t>patients</w:t>
      </w:r>
      <w:proofErr w:type="spellEnd"/>
    </w:p>
    <w:p w14:paraId="37B69568" w14:textId="4E8384DB" w:rsidR="004C0E3A" w:rsidRPr="00C825BF" w:rsidRDefault="004C0E3A" w:rsidP="00C825BF">
      <w:pPr>
        <w:spacing w:line="360" w:lineRule="auto"/>
        <w:jc w:val="left"/>
        <w:rPr>
          <w:color w:val="000000" w:themeColor="text1"/>
          <w:szCs w:val="28"/>
          <w:lang w:eastAsia="uk-UA"/>
        </w:rPr>
      </w:pPr>
      <w:r w:rsidRPr="00C825BF">
        <w:rPr>
          <w:szCs w:val="28"/>
        </w:rPr>
        <w:br w:type="page"/>
      </w:r>
    </w:p>
    <w:p w14:paraId="28D80DCA" w14:textId="05FEF9D7" w:rsidR="007F4146" w:rsidRDefault="00C825BF" w:rsidP="005474AE">
      <w:pPr>
        <w:spacing w:line="360" w:lineRule="auto"/>
        <w:jc w:val="center"/>
        <w:rPr>
          <w:b/>
          <w:bCs/>
          <w:szCs w:val="28"/>
        </w:rPr>
      </w:pPr>
      <w:r w:rsidRPr="00C825BF">
        <w:rPr>
          <w:b/>
          <w:bCs/>
          <w:szCs w:val="28"/>
        </w:rPr>
        <w:lastRenderedPageBreak/>
        <w:t>Хід роботи</w:t>
      </w:r>
      <w:r>
        <w:rPr>
          <w:b/>
          <w:bCs/>
          <w:szCs w:val="28"/>
        </w:rPr>
        <w:t>:</w:t>
      </w:r>
    </w:p>
    <w:p w14:paraId="21C3587E" w14:textId="3537FD00" w:rsidR="00C825BF" w:rsidRDefault="00C825BF" w:rsidP="005474AE">
      <w:pPr>
        <w:spacing w:line="360" w:lineRule="auto"/>
        <w:rPr>
          <w:szCs w:val="28"/>
        </w:rPr>
      </w:pPr>
      <w:r w:rsidRPr="00E57116">
        <w:rPr>
          <w:szCs w:val="28"/>
        </w:rPr>
        <w:t>Крок 1. Створення бази даних</w:t>
      </w:r>
    </w:p>
    <w:p w14:paraId="7E098F92" w14:textId="77AD69BD" w:rsidR="00E57116" w:rsidRDefault="00E57116" w:rsidP="005474AE">
      <w:pPr>
        <w:spacing w:line="360" w:lineRule="auto"/>
        <w:rPr>
          <w:b/>
          <w:bCs/>
          <w:szCs w:val="28"/>
        </w:rPr>
      </w:pPr>
      <w:r w:rsidRPr="00E57116">
        <w:rPr>
          <w:szCs w:val="28"/>
        </w:rPr>
        <w:t xml:space="preserve">Створено базу даних </w:t>
      </w:r>
      <w:r w:rsidRPr="00E57116">
        <w:rPr>
          <w:b/>
          <w:bCs/>
          <w:szCs w:val="28"/>
        </w:rPr>
        <w:t>variant17</w:t>
      </w:r>
      <w:r w:rsidRPr="00E57116">
        <w:rPr>
          <w:szCs w:val="28"/>
        </w:rPr>
        <w:t xml:space="preserve"> та три взаємопов'язані таблиці: </w:t>
      </w:r>
      <w:proofErr w:type="spellStart"/>
      <w:r w:rsidRPr="00E57116">
        <w:rPr>
          <w:b/>
          <w:bCs/>
          <w:szCs w:val="28"/>
        </w:rPr>
        <w:t>hospitals</w:t>
      </w:r>
      <w:proofErr w:type="spellEnd"/>
      <w:r w:rsidRPr="00E57116">
        <w:rPr>
          <w:b/>
          <w:bCs/>
          <w:szCs w:val="28"/>
        </w:rPr>
        <w:t xml:space="preserve">, </w:t>
      </w:r>
      <w:proofErr w:type="spellStart"/>
      <w:r w:rsidRPr="00E57116">
        <w:rPr>
          <w:b/>
          <w:bCs/>
          <w:szCs w:val="28"/>
        </w:rPr>
        <w:t>doctors</w:t>
      </w:r>
      <w:proofErr w:type="spellEnd"/>
      <w:r w:rsidRPr="00E57116">
        <w:rPr>
          <w:b/>
          <w:bCs/>
          <w:szCs w:val="28"/>
        </w:rPr>
        <w:t xml:space="preserve">, </w:t>
      </w:r>
      <w:proofErr w:type="spellStart"/>
      <w:r w:rsidRPr="00E57116">
        <w:rPr>
          <w:b/>
          <w:bCs/>
          <w:szCs w:val="28"/>
        </w:rPr>
        <w:t>patients</w:t>
      </w:r>
      <w:proofErr w:type="spellEnd"/>
    </w:p>
    <w:p w14:paraId="52BE674D" w14:textId="30123503" w:rsidR="00E57116" w:rsidRDefault="00E57116" w:rsidP="00C825BF">
      <w:pPr>
        <w:spacing w:line="312" w:lineRule="auto"/>
        <w:rPr>
          <w:b/>
          <w:bCs/>
          <w:szCs w:val="28"/>
        </w:rPr>
      </w:pPr>
      <w:r w:rsidRPr="00E57116">
        <w:rPr>
          <w:b/>
          <w:bCs/>
          <w:szCs w:val="28"/>
        </w:rPr>
        <w:drawing>
          <wp:inline distT="0" distB="0" distL="0" distR="0" wp14:anchorId="6EB3F4B3" wp14:editId="08BF5AFC">
            <wp:extent cx="5315692" cy="728764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829" w14:textId="5C4A2897" w:rsidR="00E57116" w:rsidRDefault="00E57116">
      <w:pPr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371CBC82" w14:textId="77777777" w:rsidR="00E57116" w:rsidRPr="00D10BD5" w:rsidRDefault="00E57116" w:rsidP="005474AE">
      <w:pPr>
        <w:spacing w:line="360" w:lineRule="auto"/>
        <w:rPr>
          <w:szCs w:val="28"/>
        </w:rPr>
      </w:pPr>
      <w:r w:rsidRPr="00D10BD5">
        <w:rPr>
          <w:szCs w:val="28"/>
        </w:rPr>
        <w:lastRenderedPageBreak/>
        <w:t xml:space="preserve">Крок 2. Налаштування Node.js сервера та підключення до </w:t>
      </w:r>
      <w:proofErr w:type="spellStart"/>
      <w:r w:rsidRPr="00D10BD5">
        <w:rPr>
          <w:szCs w:val="28"/>
        </w:rPr>
        <w:t>БД</w:t>
      </w:r>
      <w:proofErr w:type="spellEnd"/>
    </w:p>
    <w:p w14:paraId="2404028C" w14:textId="17273D37" w:rsidR="00E57116" w:rsidRDefault="00E57116" w:rsidP="005474AE">
      <w:pPr>
        <w:spacing w:line="360" w:lineRule="auto"/>
        <w:rPr>
          <w:szCs w:val="28"/>
        </w:rPr>
      </w:pPr>
      <w:proofErr w:type="spellStart"/>
      <w:r w:rsidRPr="00D10BD5">
        <w:rPr>
          <w:szCs w:val="28"/>
        </w:rPr>
        <w:t>Ініціалізовано</w:t>
      </w:r>
      <w:proofErr w:type="spellEnd"/>
      <w:r w:rsidRPr="00D10BD5">
        <w:rPr>
          <w:szCs w:val="28"/>
        </w:rPr>
        <w:t xml:space="preserve"> </w:t>
      </w:r>
      <w:proofErr w:type="spellStart"/>
      <w:r w:rsidRPr="00D10BD5">
        <w:rPr>
          <w:szCs w:val="28"/>
        </w:rPr>
        <w:t>проєкт</w:t>
      </w:r>
      <w:proofErr w:type="spellEnd"/>
      <w:r w:rsidRPr="00D10BD5">
        <w:rPr>
          <w:szCs w:val="28"/>
        </w:rPr>
        <w:t xml:space="preserve"> Node.js, встановлено пакети </w:t>
      </w:r>
      <w:proofErr w:type="spellStart"/>
      <w:r w:rsidRPr="00D10BD5">
        <w:rPr>
          <w:szCs w:val="28"/>
        </w:rPr>
        <w:t>express</w:t>
      </w:r>
      <w:proofErr w:type="spellEnd"/>
      <w:r w:rsidRPr="00D10BD5">
        <w:rPr>
          <w:szCs w:val="28"/>
        </w:rPr>
        <w:t xml:space="preserve">, mysql2, </w:t>
      </w:r>
      <w:proofErr w:type="spellStart"/>
      <w:r w:rsidRPr="00D10BD5">
        <w:rPr>
          <w:szCs w:val="28"/>
        </w:rPr>
        <w:t>cors</w:t>
      </w:r>
      <w:proofErr w:type="spellEnd"/>
      <w:r w:rsidRPr="00D10BD5">
        <w:rPr>
          <w:szCs w:val="28"/>
        </w:rPr>
        <w:t>. Створено файл</w:t>
      </w:r>
      <w:r w:rsidRPr="00D10BD5">
        <w:rPr>
          <w:szCs w:val="28"/>
        </w:rPr>
        <w:t xml:space="preserve"> </w:t>
      </w:r>
      <w:r w:rsidRPr="00D10BD5">
        <w:rPr>
          <w:szCs w:val="28"/>
        </w:rPr>
        <w:t xml:space="preserve">server.js для запуску сервера та </w:t>
      </w:r>
      <w:proofErr w:type="spellStart"/>
      <w:r w:rsidRPr="00D10BD5">
        <w:rPr>
          <w:szCs w:val="28"/>
        </w:rPr>
        <w:t>services</w:t>
      </w:r>
      <w:proofErr w:type="spellEnd"/>
      <w:r w:rsidRPr="00D10BD5">
        <w:rPr>
          <w:szCs w:val="28"/>
        </w:rPr>
        <w:t xml:space="preserve">/db.js для підключення до </w:t>
      </w:r>
      <w:proofErr w:type="spellStart"/>
      <w:r w:rsidRPr="00D10BD5">
        <w:rPr>
          <w:szCs w:val="28"/>
        </w:rPr>
        <w:t>MySQL</w:t>
      </w:r>
      <w:proofErr w:type="spellEnd"/>
      <w:r w:rsidRPr="00D10BD5">
        <w:rPr>
          <w:szCs w:val="28"/>
        </w:rPr>
        <w:t>.</w:t>
      </w:r>
    </w:p>
    <w:p w14:paraId="57641C07" w14:textId="36942976" w:rsidR="00D10BD5" w:rsidRDefault="00D10BD5" w:rsidP="00E57116">
      <w:pPr>
        <w:spacing w:line="312" w:lineRule="auto"/>
        <w:rPr>
          <w:szCs w:val="28"/>
        </w:rPr>
      </w:pPr>
    </w:p>
    <w:p w14:paraId="6B84DA87" w14:textId="2625684A" w:rsidR="00D10BD5" w:rsidRDefault="00D10BD5" w:rsidP="00E57116">
      <w:pPr>
        <w:spacing w:line="312" w:lineRule="auto"/>
        <w:rPr>
          <w:szCs w:val="28"/>
        </w:rPr>
      </w:pPr>
      <w:r>
        <w:rPr>
          <w:noProof/>
        </w:rPr>
        <w:drawing>
          <wp:inline distT="0" distB="0" distL="0" distR="0" wp14:anchorId="462C5D08" wp14:editId="2674C8E3">
            <wp:extent cx="4857750" cy="3311059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194"/>
                    <a:stretch/>
                  </pic:blipFill>
                  <pic:spPr bwMode="auto">
                    <a:xfrm>
                      <a:off x="0" y="0"/>
                      <a:ext cx="4871179" cy="3320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Cs w:val="28"/>
        </w:rPr>
        <w:t>4</w:t>
      </w:r>
    </w:p>
    <w:p w14:paraId="0806FFD9" w14:textId="694B828E" w:rsidR="00D10BD5" w:rsidRDefault="00D10BD5" w:rsidP="00E57116">
      <w:pPr>
        <w:spacing w:line="312" w:lineRule="auto"/>
        <w:rPr>
          <w:szCs w:val="28"/>
        </w:rPr>
      </w:pPr>
      <w:r w:rsidRPr="00D10BD5">
        <w:rPr>
          <w:szCs w:val="28"/>
        </w:rPr>
        <w:drawing>
          <wp:inline distT="0" distB="0" distL="0" distR="0" wp14:anchorId="2B3CC2A1" wp14:editId="61416DFD">
            <wp:extent cx="4858247" cy="4125486"/>
            <wp:effectExtent l="0" t="0" r="0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222" cy="413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767A" w14:textId="41F941A3" w:rsidR="00D10BD5" w:rsidRDefault="00D10BD5">
      <w:pPr>
        <w:jc w:val="left"/>
        <w:rPr>
          <w:szCs w:val="28"/>
        </w:rPr>
      </w:pPr>
      <w:r>
        <w:rPr>
          <w:szCs w:val="28"/>
        </w:rPr>
        <w:br w:type="page"/>
      </w:r>
    </w:p>
    <w:p w14:paraId="50B5C036" w14:textId="77777777" w:rsidR="00D10BD5" w:rsidRPr="00D10BD5" w:rsidRDefault="00D10BD5" w:rsidP="005474AE">
      <w:pPr>
        <w:spacing w:line="360" w:lineRule="auto"/>
        <w:rPr>
          <w:szCs w:val="28"/>
        </w:rPr>
      </w:pPr>
      <w:r w:rsidRPr="00D10BD5">
        <w:rPr>
          <w:szCs w:val="28"/>
        </w:rPr>
        <w:lastRenderedPageBreak/>
        <w:t xml:space="preserve">Крок 3. Реалізація </w:t>
      </w:r>
      <w:proofErr w:type="spellStart"/>
      <w:r w:rsidRPr="00D10BD5">
        <w:rPr>
          <w:szCs w:val="28"/>
        </w:rPr>
        <w:t>REST</w:t>
      </w:r>
      <w:proofErr w:type="spellEnd"/>
      <w:r w:rsidRPr="00D10BD5">
        <w:rPr>
          <w:szCs w:val="28"/>
        </w:rPr>
        <w:t xml:space="preserve"> </w:t>
      </w:r>
      <w:proofErr w:type="spellStart"/>
      <w:r w:rsidRPr="00D10BD5">
        <w:rPr>
          <w:szCs w:val="28"/>
        </w:rPr>
        <w:t>API</w:t>
      </w:r>
      <w:proofErr w:type="spellEnd"/>
      <w:r w:rsidRPr="00D10BD5">
        <w:rPr>
          <w:szCs w:val="28"/>
        </w:rPr>
        <w:t xml:space="preserve"> маршрутів (Контролери/Сервіси)</w:t>
      </w:r>
    </w:p>
    <w:p w14:paraId="1257D213" w14:textId="3408AC11" w:rsidR="00D10BD5" w:rsidRDefault="00D10BD5" w:rsidP="005474AE">
      <w:pPr>
        <w:spacing w:line="360" w:lineRule="auto"/>
        <w:rPr>
          <w:szCs w:val="28"/>
        </w:rPr>
      </w:pPr>
      <w:r w:rsidRPr="00D10BD5">
        <w:rPr>
          <w:szCs w:val="28"/>
        </w:rPr>
        <w:t xml:space="preserve">Реалізовано методи </w:t>
      </w:r>
      <w:proofErr w:type="spellStart"/>
      <w:r w:rsidRPr="00D10BD5">
        <w:rPr>
          <w:szCs w:val="28"/>
        </w:rPr>
        <w:t>GET</w:t>
      </w:r>
      <w:proofErr w:type="spellEnd"/>
      <w:r w:rsidRPr="00D10BD5">
        <w:rPr>
          <w:szCs w:val="28"/>
        </w:rPr>
        <w:t xml:space="preserve">, </w:t>
      </w:r>
      <w:proofErr w:type="spellStart"/>
      <w:r w:rsidRPr="00D10BD5">
        <w:rPr>
          <w:szCs w:val="28"/>
        </w:rPr>
        <w:t>POST</w:t>
      </w:r>
      <w:proofErr w:type="spellEnd"/>
      <w:r w:rsidRPr="00D10BD5">
        <w:rPr>
          <w:szCs w:val="28"/>
        </w:rPr>
        <w:t xml:space="preserve">, </w:t>
      </w:r>
      <w:proofErr w:type="spellStart"/>
      <w:r w:rsidRPr="00D10BD5">
        <w:rPr>
          <w:szCs w:val="28"/>
        </w:rPr>
        <w:t>PUT</w:t>
      </w:r>
      <w:proofErr w:type="spellEnd"/>
      <w:r w:rsidRPr="00D10BD5">
        <w:rPr>
          <w:szCs w:val="28"/>
        </w:rPr>
        <w:t xml:space="preserve">, </w:t>
      </w:r>
      <w:proofErr w:type="spellStart"/>
      <w:r w:rsidRPr="00D10BD5">
        <w:rPr>
          <w:szCs w:val="28"/>
        </w:rPr>
        <w:t>DELETE</w:t>
      </w:r>
      <w:proofErr w:type="spellEnd"/>
      <w:r w:rsidRPr="00D10BD5">
        <w:rPr>
          <w:szCs w:val="28"/>
        </w:rPr>
        <w:t xml:space="preserve"> для таблиць. Логіка запитів до</w:t>
      </w:r>
      <w:r w:rsidR="005474AE">
        <w:rPr>
          <w:szCs w:val="28"/>
        </w:rPr>
        <w:t xml:space="preserve"> </w:t>
      </w:r>
      <w:proofErr w:type="spellStart"/>
      <w:r w:rsidRPr="00D10BD5">
        <w:rPr>
          <w:szCs w:val="28"/>
        </w:rPr>
        <w:t>БД</w:t>
      </w:r>
      <w:proofErr w:type="spellEnd"/>
      <w:r w:rsidRPr="00D10BD5">
        <w:rPr>
          <w:szCs w:val="28"/>
        </w:rPr>
        <w:t xml:space="preserve"> винесена в окремі сервіси (наприклад, hospitalService.js).</w:t>
      </w:r>
    </w:p>
    <w:p w14:paraId="4F852433" w14:textId="3FD87ED3" w:rsidR="00D10BD5" w:rsidRDefault="00D10BD5" w:rsidP="00D10BD5">
      <w:pPr>
        <w:rPr>
          <w:szCs w:val="28"/>
        </w:rPr>
      </w:pPr>
      <w:r w:rsidRPr="00D10BD5">
        <w:rPr>
          <w:szCs w:val="28"/>
        </w:rPr>
        <w:drawing>
          <wp:inline distT="0" distB="0" distL="0" distR="0" wp14:anchorId="6F864C5A" wp14:editId="4AC0E112">
            <wp:extent cx="5948986" cy="19367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618" cy="19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DD95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mysql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require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'mysql2/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promise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78B15BEA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config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require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'./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db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4720287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</w:p>
    <w:p w14:paraId="37BCBB2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async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function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getAllHospitals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() {</w:t>
      </w:r>
    </w:p>
    <w:p w14:paraId="5E64151D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mysql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createConnection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config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408AECDA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[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rows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] =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execute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SELECT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*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FROM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hospitals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2CAD2F9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end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();</w:t>
      </w:r>
    </w:p>
    <w:p w14:paraId="0B07061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return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rows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;</w:t>
      </w:r>
    </w:p>
    <w:p w14:paraId="2780E16B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}</w:t>
      </w:r>
    </w:p>
    <w:p w14:paraId="16548989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</w:p>
    <w:p w14:paraId="442D0112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async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function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createHospital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 {</w:t>
      </w:r>
    </w:p>
    <w:p w14:paraId="0D8EE12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mysql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createConnection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config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3D5FCE23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[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result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] =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execute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</w:p>
    <w:p w14:paraId="1F73E710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    </w:t>
      </w:r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INSERT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INTO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hospitals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(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)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VALUES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(?, ?)'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,</w:t>
      </w:r>
    </w:p>
    <w:p w14:paraId="3C741C31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        [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]</w:t>
      </w:r>
    </w:p>
    <w:p w14:paraId="4D6A534D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    );</w:t>
      </w:r>
    </w:p>
    <w:p w14:paraId="030A801A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end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();</w:t>
      </w:r>
    </w:p>
    <w:p w14:paraId="44E111BA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return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{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: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result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9CDCFE"/>
          <w:sz w:val="20"/>
          <w:lang w:eastAsia="uk-UA"/>
        </w:rPr>
        <w:t>insertId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};</w:t>
      </w:r>
    </w:p>
    <w:p w14:paraId="0971F3D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}</w:t>
      </w:r>
    </w:p>
    <w:p w14:paraId="73A3BBAB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</w:p>
    <w:p w14:paraId="6B637D0A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async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function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updateHospital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 {</w:t>
      </w:r>
    </w:p>
    <w:p w14:paraId="62C0D47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mysql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createConnection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config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1AA34EAB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execute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</w:p>
    <w:p w14:paraId="060DB883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    </w:t>
      </w:r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UPDATE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hospitals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SET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= ?,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= ?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WHERE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= ?'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,</w:t>
      </w:r>
    </w:p>
    <w:p w14:paraId="576C2A84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        [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name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address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]</w:t>
      </w:r>
    </w:p>
    <w:p w14:paraId="6BA7FB3E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    );</w:t>
      </w:r>
    </w:p>
    <w:p w14:paraId="265E6BF1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end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();</w:t>
      </w:r>
    </w:p>
    <w:p w14:paraId="0F5FBE1E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return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true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;</w:t>
      </w:r>
    </w:p>
    <w:p w14:paraId="670D35E6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}</w:t>
      </w:r>
    </w:p>
    <w:p w14:paraId="00D9B0D2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</w:p>
    <w:p w14:paraId="3A6109DC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async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function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deleteHospital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 {</w:t>
      </w:r>
    </w:p>
    <w:p w14:paraId="37C3FEC9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const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mysql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createConnection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config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);</w:t>
      </w:r>
    </w:p>
    <w:p w14:paraId="75123D5B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execute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</w:t>
      </w:r>
      <w:r w:rsidRPr="00D10BD5">
        <w:rPr>
          <w:rFonts w:ascii="JetBrains Mono" w:hAnsi="JetBrains Mono" w:cs="JetBrains Mono"/>
          <w:color w:val="CE9178"/>
          <w:sz w:val="20"/>
          <w:lang w:eastAsia="uk-UA"/>
        </w:rPr>
        <w:t>'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DELETE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FROM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hospitals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WHERE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CE9178"/>
          <w:sz w:val="20"/>
          <w:lang w:eastAsia="uk-UA"/>
        </w:rPr>
        <w:t xml:space="preserve"> = ?'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, [</w:t>
      </w:r>
      <w:proofErr w:type="spellStart"/>
      <w:r w:rsidRPr="00D10BD5">
        <w:rPr>
          <w:rFonts w:ascii="JetBrains Mono" w:hAnsi="JetBrains Mono" w:cs="JetBrains Mono"/>
          <w:color w:val="9CDCFE"/>
          <w:sz w:val="20"/>
          <w:lang w:eastAsia="uk-UA"/>
        </w:rPr>
        <w:t>id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]);</w:t>
      </w:r>
    </w:p>
    <w:p w14:paraId="57C8D22E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await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4FC1FF"/>
          <w:sz w:val="20"/>
          <w:lang w:eastAsia="uk-UA"/>
        </w:rPr>
        <w:t>conn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DCDCAA"/>
          <w:sz w:val="20"/>
          <w:lang w:eastAsia="uk-UA"/>
        </w:rPr>
        <w:t>end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();</w:t>
      </w:r>
    </w:p>
    <w:p w14:paraId="4E340DF2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    </w:t>
      </w:r>
      <w:proofErr w:type="spellStart"/>
      <w:r w:rsidRPr="00D10BD5">
        <w:rPr>
          <w:rFonts w:ascii="JetBrains Mono" w:hAnsi="JetBrains Mono" w:cs="JetBrains Mono"/>
          <w:color w:val="C586C0"/>
          <w:sz w:val="20"/>
          <w:lang w:eastAsia="uk-UA"/>
        </w:rPr>
        <w:t>return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</w:t>
      </w:r>
      <w:proofErr w:type="spellStart"/>
      <w:r w:rsidRPr="00D10BD5">
        <w:rPr>
          <w:rFonts w:ascii="JetBrains Mono" w:hAnsi="JetBrains Mono" w:cs="JetBrains Mono"/>
          <w:color w:val="569CD6"/>
          <w:sz w:val="20"/>
          <w:lang w:eastAsia="uk-UA"/>
        </w:rPr>
        <w:t>true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>;</w:t>
      </w:r>
    </w:p>
    <w:p w14:paraId="3E07D195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}</w:t>
      </w:r>
    </w:p>
    <w:p w14:paraId="4D0024B5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</w:p>
    <w:p w14:paraId="198D1CF5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20"/>
          <w:lang w:eastAsia="uk-UA"/>
        </w:rPr>
      </w:pPr>
      <w:proofErr w:type="spellStart"/>
      <w:r w:rsidRPr="00D10BD5">
        <w:rPr>
          <w:rFonts w:ascii="JetBrains Mono" w:hAnsi="JetBrains Mono" w:cs="JetBrains Mono"/>
          <w:color w:val="4EC9B0"/>
          <w:sz w:val="20"/>
          <w:lang w:eastAsia="uk-UA"/>
        </w:rPr>
        <w:t>module</w:t>
      </w:r>
      <w:r w:rsidRPr="00D10BD5">
        <w:rPr>
          <w:rFonts w:ascii="JetBrains Mono" w:hAnsi="JetBrains Mono" w:cs="JetBrains Mono"/>
          <w:color w:val="D4D4D4"/>
          <w:sz w:val="20"/>
          <w:lang w:eastAsia="uk-UA"/>
        </w:rPr>
        <w:t>.</w:t>
      </w:r>
      <w:r w:rsidRPr="00D10BD5">
        <w:rPr>
          <w:rFonts w:ascii="JetBrains Mono" w:hAnsi="JetBrains Mono" w:cs="JetBrains Mono"/>
          <w:color w:val="4EC9B0"/>
          <w:sz w:val="20"/>
          <w:lang w:eastAsia="uk-UA"/>
        </w:rPr>
        <w:t>exports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= {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getAllHospitals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createHospital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updateHospital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, </w:t>
      </w:r>
      <w:proofErr w:type="spellStart"/>
      <w:r w:rsidRPr="00D10BD5">
        <w:rPr>
          <w:rFonts w:ascii="JetBrains Mono" w:hAnsi="JetBrains Mono" w:cs="JetBrains Mono"/>
          <w:color w:val="DCDCAA"/>
          <w:sz w:val="20"/>
          <w:lang w:eastAsia="uk-UA"/>
        </w:rPr>
        <w:t>deleteHospital</w:t>
      </w:r>
      <w:proofErr w:type="spellEnd"/>
      <w:r w:rsidRPr="00D10BD5">
        <w:rPr>
          <w:rFonts w:ascii="JetBrains Mono" w:hAnsi="JetBrains Mono" w:cs="JetBrains Mono"/>
          <w:color w:val="D4D4D4"/>
          <w:sz w:val="20"/>
          <w:lang w:eastAsia="uk-UA"/>
        </w:rPr>
        <w:t xml:space="preserve"> };</w:t>
      </w:r>
    </w:p>
    <w:p w14:paraId="559C9761" w14:textId="77777777" w:rsidR="00D10BD5" w:rsidRPr="00D10BD5" w:rsidRDefault="00D10BD5" w:rsidP="00D10BD5">
      <w:pPr>
        <w:shd w:val="clear" w:color="auto" w:fill="000000"/>
        <w:jc w:val="left"/>
        <w:rPr>
          <w:rFonts w:ascii="JetBrains Mono" w:hAnsi="JetBrains Mono" w:cs="JetBrains Mono"/>
          <w:color w:val="D4D4D4"/>
          <w:sz w:val="14"/>
          <w:szCs w:val="14"/>
          <w:lang w:eastAsia="uk-UA"/>
        </w:rPr>
      </w:pPr>
    </w:p>
    <w:p w14:paraId="13FC0AB6" w14:textId="4671ACD2" w:rsidR="005474AE" w:rsidRDefault="005474AE">
      <w:pPr>
        <w:jc w:val="left"/>
        <w:rPr>
          <w:szCs w:val="28"/>
        </w:rPr>
      </w:pPr>
      <w:r>
        <w:rPr>
          <w:szCs w:val="28"/>
        </w:rPr>
        <w:br w:type="page"/>
      </w:r>
    </w:p>
    <w:p w14:paraId="11FFDCF8" w14:textId="11565AFC" w:rsidR="00D10BD5" w:rsidRDefault="005474AE" w:rsidP="005474AE">
      <w:pPr>
        <w:spacing w:line="360" w:lineRule="auto"/>
        <w:rPr>
          <w:szCs w:val="28"/>
        </w:rPr>
      </w:pPr>
      <w:r w:rsidRPr="005474AE">
        <w:rPr>
          <w:szCs w:val="28"/>
        </w:rPr>
        <w:lastRenderedPageBreak/>
        <w:t xml:space="preserve">Крок 4. Тестування роботи </w:t>
      </w:r>
      <w:proofErr w:type="spellStart"/>
      <w:r w:rsidRPr="005474AE">
        <w:rPr>
          <w:szCs w:val="28"/>
        </w:rPr>
        <w:t>API</w:t>
      </w:r>
      <w:proofErr w:type="spellEnd"/>
    </w:p>
    <w:p w14:paraId="38ED35D6" w14:textId="5FE64E7C" w:rsidR="005474AE" w:rsidRDefault="005474AE" w:rsidP="005474AE">
      <w:pPr>
        <w:spacing w:line="360" w:lineRule="auto"/>
        <w:rPr>
          <w:szCs w:val="28"/>
        </w:rPr>
      </w:pPr>
      <w:r w:rsidRPr="005474AE">
        <w:rPr>
          <w:szCs w:val="28"/>
        </w:rPr>
        <w:t xml:space="preserve">Тестування маршрутів </w:t>
      </w:r>
      <w:proofErr w:type="spellStart"/>
      <w:r w:rsidRPr="005474AE">
        <w:rPr>
          <w:szCs w:val="28"/>
        </w:rPr>
        <w:t>REST</w:t>
      </w:r>
      <w:proofErr w:type="spellEnd"/>
      <w:r w:rsidRPr="005474AE">
        <w:rPr>
          <w:szCs w:val="28"/>
        </w:rPr>
        <w:t xml:space="preserve"> </w:t>
      </w:r>
      <w:proofErr w:type="spellStart"/>
      <w:r w:rsidRPr="005474AE">
        <w:rPr>
          <w:szCs w:val="28"/>
        </w:rPr>
        <w:t>API</w:t>
      </w:r>
      <w:proofErr w:type="spellEnd"/>
      <w:r w:rsidRPr="005474AE">
        <w:rPr>
          <w:szCs w:val="28"/>
        </w:rPr>
        <w:t>. Перевірка отримання та додавання даних.</w:t>
      </w:r>
    </w:p>
    <w:p w14:paraId="215DCB2F" w14:textId="503E2A0C" w:rsidR="00532639" w:rsidRPr="00532639" w:rsidRDefault="00A45C28" w:rsidP="005474AE">
      <w:pPr>
        <w:spacing w:line="360" w:lineRule="auto"/>
        <w:rPr>
          <w:szCs w:val="28"/>
          <w:lang w:val="en-US"/>
        </w:rPr>
      </w:pPr>
      <w:proofErr w:type="spellStart"/>
      <w:r w:rsidRPr="00A45C28">
        <w:rPr>
          <w:szCs w:val="28"/>
          <w:lang w:val="en-US"/>
        </w:rPr>
        <w:t>Отримання</w:t>
      </w:r>
      <w:proofErr w:type="spellEnd"/>
      <w:r w:rsidRPr="00A45C28">
        <w:rPr>
          <w:szCs w:val="28"/>
          <w:lang w:val="en-US"/>
        </w:rPr>
        <w:t xml:space="preserve"> </w:t>
      </w:r>
      <w:proofErr w:type="spellStart"/>
      <w:r w:rsidRPr="00A45C28">
        <w:rPr>
          <w:szCs w:val="28"/>
          <w:lang w:val="en-US"/>
        </w:rPr>
        <w:t>даних</w:t>
      </w:r>
      <w:proofErr w:type="spellEnd"/>
      <w:r>
        <w:rPr>
          <w:szCs w:val="28"/>
          <w:lang w:val="en-US"/>
        </w:rPr>
        <w:t xml:space="preserve"> </w:t>
      </w:r>
      <w:r w:rsidR="00532639" w:rsidRPr="00A45C28">
        <w:rPr>
          <w:b/>
          <w:bCs/>
          <w:szCs w:val="28"/>
          <w:lang w:val="en-US"/>
        </w:rPr>
        <w:t>GET</w:t>
      </w:r>
    </w:p>
    <w:p w14:paraId="2488C761" w14:textId="50748C33" w:rsidR="005474AE" w:rsidRDefault="00532639" w:rsidP="005474AE">
      <w:pPr>
        <w:spacing w:line="360" w:lineRule="auto"/>
        <w:rPr>
          <w:szCs w:val="28"/>
          <w:lang w:val="ru-RU"/>
        </w:rPr>
      </w:pPr>
      <w:r w:rsidRPr="00532639">
        <w:rPr>
          <w:szCs w:val="28"/>
          <w:lang w:val="ru-RU"/>
        </w:rPr>
        <w:drawing>
          <wp:inline distT="0" distB="0" distL="0" distR="0" wp14:anchorId="2306125C" wp14:editId="3ADE4058">
            <wp:extent cx="5940425" cy="2665095"/>
            <wp:effectExtent l="0" t="0" r="3175" b="190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6203" w14:textId="1FB3FE89" w:rsidR="00532639" w:rsidRPr="00532639" w:rsidRDefault="00A45C28" w:rsidP="005474AE">
      <w:pPr>
        <w:spacing w:line="360" w:lineRule="auto"/>
        <w:rPr>
          <w:szCs w:val="28"/>
          <w:lang w:val="en-US"/>
        </w:rPr>
      </w:pPr>
      <w:proofErr w:type="spellStart"/>
      <w:r w:rsidRPr="00A45C28">
        <w:rPr>
          <w:szCs w:val="28"/>
          <w:lang w:val="en-US"/>
        </w:rPr>
        <w:t>Додавання</w:t>
      </w:r>
      <w:proofErr w:type="spellEnd"/>
      <w:r w:rsidRPr="00A45C28">
        <w:rPr>
          <w:szCs w:val="28"/>
          <w:lang w:val="en-US"/>
        </w:rPr>
        <w:t xml:space="preserve"> </w:t>
      </w:r>
      <w:proofErr w:type="spellStart"/>
      <w:r w:rsidRPr="00A45C28">
        <w:rPr>
          <w:szCs w:val="28"/>
          <w:lang w:val="en-US"/>
        </w:rPr>
        <w:t>нових</w:t>
      </w:r>
      <w:proofErr w:type="spellEnd"/>
      <w:r w:rsidRPr="00A45C28">
        <w:rPr>
          <w:szCs w:val="28"/>
          <w:lang w:val="en-US"/>
        </w:rPr>
        <w:t xml:space="preserve"> </w:t>
      </w:r>
      <w:proofErr w:type="spellStart"/>
      <w:r w:rsidRPr="00A45C28">
        <w:rPr>
          <w:szCs w:val="28"/>
          <w:lang w:val="en-US"/>
        </w:rPr>
        <w:t>даних</w:t>
      </w:r>
      <w:proofErr w:type="spellEnd"/>
      <w:r>
        <w:rPr>
          <w:szCs w:val="28"/>
          <w:lang w:val="en-US"/>
        </w:rPr>
        <w:t xml:space="preserve"> </w:t>
      </w:r>
      <w:r w:rsidR="00532639" w:rsidRPr="00A45C28">
        <w:rPr>
          <w:b/>
          <w:bCs/>
          <w:szCs w:val="28"/>
          <w:lang w:val="en-US"/>
        </w:rPr>
        <w:t>POST</w:t>
      </w:r>
    </w:p>
    <w:p w14:paraId="753CF8E2" w14:textId="68530B6F" w:rsidR="00532639" w:rsidRPr="005474AE" w:rsidRDefault="00532639" w:rsidP="005474AE">
      <w:pPr>
        <w:spacing w:line="360" w:lineRule="auto"/>
        <w:rPr>
          <w:szCs w:val="28"/>
          <w:lang w:val="ru-RU"/>
        </w:rPr>
      </w:pPr>
      <w:r w:rsidRPr="00532639">
        <w:rPr>
          <w:szCs w:val="28"/>
          <w:lang w:val="ru-RU"/>
        </w:rPr>
        <w:drawing>
          <wp:inline distT="0" distB="0" distL="0" distR="0" wp14:anchorId="54EA93BD" wp14:editId="33A4B305">
            <wp:extent cx="5940425" cy="2058035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58C9" w14:textId="0C0016A0" w:rsidR="005474AE" w:rsidRDefault="00A45C28" w:rsidP="005474AE">
      <w:pPr>
        <w:spacing w:line="360" w:lineRule="auto"/>
        <w:rPr>
          <w:szCs w:val="28"/>
        </w:rPr>
      </w:pPr>
      <w:r w:rsidRPr="00A45C28">
        <w:rPr>
          <w:szCs w:val="28"/>
        </w:rPr>
        <w:t>Додавання нового лікаря (</w:t>
      </w:r>
      <w:proofErr w:type="spellStart"/>
      <w:r w:rsidRPr="00A45C28">
        <w:rPr>
          <w:szCs w:val="28"/>
        </w:rPr>
        <w:t>POST</w:t>
      </w:r>
      <w:proofErr w:type="spellEnd"/>
      <w:r w:rsidRPr="00A45C28">
        <w:rPr>
          <w:szCs w:val="28"/>
        </w:rPr>
        <w:t xml:space="preserve"> з ключем </w:t>
      </w:r>
      <w:proofErr w:type="spellStart"/>
      <w:r w:rsidRPr="00A45C28">
        <w:rPr>
          <w:szCs w:val="28"/>
        </w:rPr>
        <w:t>hospital_id</w:t>
      </w:r>
      <w:proofErr w:type="spellEnd"/>
      <w:r w:rsidRPr="00A45C28">
        <w:rPr>
          <w:szCs w:val="28"/>
        </w:rPr>
        <w:t>)</w:t>
      </w:r>
    </w:p>
    <w:p w14:paraId="7A70C094" w14:textId="69FF77F9" w:rsidR="00A45C28" w:rsidRDefault="00A45C28" w:rsidP="005474AE">
      <w:pPr>
        <w:spacing w:line="360" w:lineRule="auto"/>
        <w:rPr>
          <w:szCs w:val="28"/>
        </w:rPr>
      </w:pPr>
      <w:r w:rsidRPr="00A45C28">
        <w:rPr>
          <w:szCs w:val="28"/>
        </w:rPr>
        <w:drawing>
          <wp:inline distT="0" distB="0" distL="0" distR="0" wp14:anchorId="08AA8DD6" wp14:editId="3399B85F">
            <wp:extent cx="5940425" cy="2131060"/>
            <wp:effectExtent l="0" t="0" r="3175" b="254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0602" w14:textId="071D601C" w:rsidR="005474AE" w:rsidRDefault="005474AE">
      <w:pPr>
        <w:jc w:val="left"/>
        <w:rPr>
          <w:szCs w:val="28"/>
        </w:rPr>
      </w:pPr>
      <w:r>
        <w:rPr>
          <w:szCs w:val="28"/>
        </w:rPr>
        <w:br w:type="page"/>
      </w:r>
    </w:p>
    <w:p w14:paraId="421AC03B" w14:textId="1A2F9E97" w:rsidR="00A45C28" w:rsidRDefault="00A45C28" w:rsidP="005474AE">
      <w:pPr>
        <w:spacing w:line="360" w:lineRule="auto"/>
        <w:rPr>
          <w:szCs w:val="28"/>
        </w:rPr>
      </w:pPr>
      <w:r w:rsidRPr="00A45C28">
        <w:rPr>
          <w:szCs w:val="28"/>
        </w:rPr>
        <w:lastRenderedPageBreak/>
        <w:t xml:space="preserve">Видалення запису </w:t>
      </w:r>
      <w:proofErr w:type="spellStart"/>
      <w:r w:rsidRPr="00A45C28">
        <w:rPr>
          <w:b/>
          <w:bCs/>
          <w:szCs w:val="28"/>
        </w:rPr>
        <w:t>DELETE</w:t>
      </w:r>
      <w:proofErr w:type="spellEnd"/>
    </w:p>
    <w:p w14:paraId="2FE3B4A3" w14:textId="7CCC27FD" w:rsidR="00A45C28" w:rsidRDefault="00A45C28" w:rsidP="005474AE">
      <w:pPr>
        <w:spacing w:line="360" w:lineRule="auto"/>
        <w:rPr>
          <w:szCs w:val="28"/>
        </w:rPr>
      </w:pPr>
      <w:r w:rsidRPr="00A45C28">
        <w:rPr>
          <w:szCs w:val="28"/>
        </w:rPr>
        <w:drawing>
          <wp:inline distT="0" distB="0" distL="0" distR="0" wp14:anchorId="3F26FCD6" wp14:editId="7296F305">
            <wp:extent cx="5940425" cy="1638300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2AED" w14:textId="46330797" w:rsidR="00A45C28" w:rsidRPr="00A45C28" w:rsidRDefault="00A45C28" w:rsidP="005474AE">
      <w:pPr>
        <w:spacing w:line="360" w:lineRule="auto"/>
        <w:rPr>
          <w:szCs w:val="28"/>
        </w:rPr>
      </w:pPr>
      <w:r w:rsidRPr="00A45C28">
        <w:rPr>
          <w:szCs w:val="28"/>
        </w:rPr>
        <w:t xml:space="preserve">Оновлення даних </w:t>
      </w:r>
      <w:proofErr w:type="spellStart"/>
      <w:r w:rsidRPr="00A45C28">
        <w:rPr>
          <w:b/>
          <w:bCs/>
          <w:szCs w:val="28"/>
        </w:rPr>
        <w:t>PUT</w:t>
      </w:r>
      <w:proofErr w:type="spellEnd"/>
    </w:p>
    <w:p w14:paraId="0E6A39DA" w14:textId="64B610D4" w:rsidR="00A45C28" w:rsidRDefault="00A45C28" w:rsidP="005474AE">
      <w:pPr>
        <w:spacing w:line="360" w:lineRule="auto"/>
        <w:rPr>
          <w:b/>
          <w:bCs/>
          <w:szCs w:val="28"/>
        </w:rPr>
      </w:pPr>
      <w:r w:rsidRPr="00A45C28">
        <w:rPr>
          <w:b/>
          <w:bCs/>
          <w:szCs w:val="28"/>
        </w:rPr>
        <w:drawing>
          <wp:inline distT="0" distB="0" distL="0" distR="0" wp14:anchorId="37B0736D" wp14:editId="792C3DFF">
            <wp:extent cx="5940425" cy="1838960"/>
            <wp:effectExtent l="0" t="0" r="3175" b="889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AA7F" w14:textId="77777777" w:rsidR="00A45C28" w:rsidRDefault="00A45C28" w:rsidP="005474AE">
      <w:pPr>
        <w:spacing w:line="360" w:lineRule="auto"/>
        <w:rPr>
          <w:b/>
          <w:bCs/>
          <w:szCs w:val="28"/>
        </w:rPr>
      </w:pPr>
    </w:p>
    <w:p w14:paraId="0CFCBC6F" w14:textId="174D600B" w:rsidR="005474AE" w:rsidRPr="00D10BD5" w:rsidRDefault="005474AE" w:rsidP="005474AE">
      <w:pPr>
        <w:spacing w:line="360" w:lineRule="auto"/>
        <w:rPr>
          <w:szCs w:val="28"/>
        </w:rPr>
      </w:pPr>
      <w:r w:rsidRPr="005474AE">
        <w:rPr>
          <w:b/>
          <w:bCs/>
          <w:szCs w:val="28"/>
        </w:rPr>
        <w:t>Висновок</w:t>
      </w:r>
      <w:r>
        <w:rPr>
          <w:szCs w:val="28"/>
        </w:rPr>
        <w:t>: п</w:t>
      </w:r>
      <w:r w:rsidRPr="005474AE">
        <w:rPr>
          <w:szCs w:val="28"/>
        </w:rPr>
        <w:t xml:space="preserve">ід час виконання роботи було створено базу даних </w:t>
      </w:r>
      <w:proofErr w:type="spellStart"/>
      <w:r w:rsidRPr="005474AE">
        <w:rPr>
          <w:szCs w:val="28"/>
        </w:rPr>
        <w:t>MySQL</w:t>
      </w:r>
      <w:proofErr w:type="spellEnd"/>
      <w:r w:rsidRPr="005474AE">
        <w:rPr>
          <w:szCs w:val="28"/>
        </w:rPr>
        <w:t xml:space="preserve"> із трьома таблицями (Лікарні, Лікарі, Пацієнти) та налаштовано зв'язки між ними. Був розроблений сервер на платформі Node.js з використанням фреймворку Express. Налаштовано успішне підключення до бази даних за допомогою модуля mysql2. Реалізовано повноцінний </w:t>
      </w:r>
      <w:proofErr w:type="spellStart"/>
      <w:r w:rsidRPr="005474AE">
        <w:rPr>
          <w:szCs w:val="28"/>
        </w:rPr>
        <w:t>REST</w:t>
      </w:r>
      <w:proofErr w:type="spellEnd"/>
      <w:r w:rsidRPr="005474AE">
        <w:rPr>
          <w:szCs w:val="28"/>
        </w:rPr>
        <w:t xml:space="preserve"> </w:t>
      </w:r>
      <w:proofErr w:type="spellStart"/>
      <w:r w:rsidRPr="005474AE">
        <w:rPr>
          <w:szCs w:val="28"/>
        </w:rPr>
        <w:t>API</w:t>
      </w:r>
      <w:proofErr w:type="spellEnd"/>
      <w:r w:rsidRPr="005474AE">
        <w:rPr>
          <w:szCs w:val="28"/>
        </w:rPr>
        <w:t xml:space="preserve">, що дозволяє виконувати базові </w:t>
      </w:r>
      <w:proofErr w:type="spellStart"/>
      <w:r w:rsidRPr="005474AE">
        <w:rPr>
          <w:szCs w:val="28"/>
        </w:rPr>
        <w:t>CRUD</w:t>
      </w:r>
      <w:proofErr w:type="spellEnd"/>
      <w:r w:rsidRPr="005474AE">
        <w:rPr>
          <w:szCs w:val="28"/>
        </w:rPr>
        <w:t xml:space="preserve"> операції (створення, читання, оновлення, видалення) над даними через </w:t>
      </w:r>
      <w:proofErr w:type="spellStart"/>
      <w:r w:rsidRPr="005474AE">
        <w:rPr>
          <w:szCs w:val="28"/>
        </w:rPr>
        <w:t>HTTP</w:t>
      </w:r>
      <w:proofErr w:type="spellEnd"/>
      <w:r w:rsidRPr="005474AE">
        <w:rPr>
          <w:szCs w:val="28"/>
        </w:rPr>
        <w:t xml:space="preserve">-запити. Сервер успішно </w:t>
      </w:r>
      <w:proofErr w:type="spellStart"/>
      <w:r w:rsidRPr="005474AE">
        <w:rPr>
          <w:szCs w:val="28"/>
        </w:rPr>
        <w:t>протестовано</w:t>
      </w:r>
      <w:proofErr w:type="spellEnd"/>
      <w:r w:rsidRPr="005474AE">
        <w:rPr>
          <w:szCs w:val="28"/>
        </w:rPr>
        <w:t>.</w:t>
      </w:r>
    </w:p>
    <w:sectPr w:rsidR="005474AE" w:rsidRPr="00D10BD5" w:rsidSect="00CE31DC">
      <w:footerReference w:type="default" r:id="rId18"/>
      <w:footerReference w:type="first" r:id="rId19"/>
      <w:pgSz w:w="11907" w:h="16840"/>
      <w:pgMar w:top="907" w:right="851" w:bottom="993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A132B" w14:textId="77777777" w:rsidR="00785760" w:rsidRDefault="00785760">
      <w:r>
        <w:separator/>
      </w:r>
    </w:p>
  </w:endnote>
  <w:endnote w:type="continuationSeparator" w:id="0">
    <w:p w14:paraId="797F8E9A" w14:textId="77777777" w:rsidR="00785760" w:rsidRDefault="00785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default"/>
    <w:sig w:usb0="00000000" w:usb1="00000000" w:usb2="00000000" w:usb3="00000000" w:csb0="0000009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7766A" w14:textId="77777777" w:rsidR="00F168FB" w:rsidRDefault="00E60016">
    <w:pPr>
      <w:pStyle w:val="a7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268B622" wp14:editId="561FE62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2700" t="12700" r="27940" b="27940"/>
              <wp:wrapNone/>
              <wp:docPr id="74" name="Group 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5" name="Rectangles 102"/>
                      <wps:cNvSpPr/>
                      <wps:spPr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56" name="Lines 103"/>
                      <wps:cNvCnPr/>
                      <wps:spPr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7" name="Lines 104"/>
                      <wps:cNvCnPr/>
                      <wps:spPr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8" name="Lines 105"/>
                      <wps:cNvCnPr/>
                      <wps:spPr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9" name="Lines 106"/>
                      <wps:cNvCnPr/>
                      <wps:spPr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0" name="Lines 107"/>
                      <wps:cNvCnPr/>
                      <wps:spPr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1" name="Lines 108"/>
                      <wps:cNvCnPr/>
                      <wps:spPr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2" name="Lines 109"/>
                      <wps:cNvCnPr/>
                      <wps:spPr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3" name="Lines 110"/>
                      <wps:cNvCnPr/>
                      <wps:spPr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4" name="Lines 111"/>
                      <wps:cNvCnPr/>
                      <wps:spPr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5" name="Lines 112"/>
                      <wps:cNvCnPr/>
                      <wps:spPr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6" name="Rectangles 113"/>
                      <wps:cNvSpPr/>
                      <wps:spPr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326E611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67" name="Rectangles 114"/>
                      <wps:cNvSpPr/>
                      <wps:spPr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8779D47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68" name="Rectangles 115"/>
                      <wps:cNvSpPr/>
                      <wps:spPr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B1C77D5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69" name="Rectangles 116"/>
                      <wps:cNvSpPr/>
                      <wps:spPr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1CBE861D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70" name="Rectangles 117"/>
                      <wps:cNvSpPr/>
                      <wps:spPr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179BDFD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71" name="Rectangles 118"/>
                      <wps:cNvSpPr/>
                      <wps:spPr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40B0BEAC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72" name="Rectangles 119"/>
                      <wps:cNvSpPr/>
                      <wps:spPr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ED819B6" w14:textId="77777777" w:rsidR="00F168FB" w:rsidRDefault="00F168F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73" name="Rectangles 120"/>
                      <wps:cNvSpPr/>
                      <wps:spPr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44EE5E4" w14:textId="56A9C321" w:rsidR="00F168FB" w:rsidRPr="005D440A" w:rsidRDefault="00E60016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011E90">
                              <w:rPr>
                                <w:i/>
                              </w:rPr>
                              <w:t>ПР</w:t>
                            </w:r>
                            <w:r w:rsidR="00C825BF">
                              <w:rPr>
                                <w:i/>
                              </w:rPr>
                              <w:t>9</w:t>
                            </w:r>
                            <w:r w:rsidR="003A7F87">
                              <w:rPr>
                                <w:i/>
                              </w:rPr>
                              <w:t>.121.</w:t>
                            </w:r>
                            <w:r w:rsidR="005607BB">
                              <w:rPr>
                                <w:i/>
                                <w:lang w:val="ru-RU"/>
                              </w:rPr>
                              <w:t>1</w:t>
                            </w:r>
                            <w:r w:rsidR="005D440A">
                              <w:rPr>
                                <w:i/>
                              </w:rPr>
                              <w:t>7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1268B622" id="Group 101" o:spid="_x0000_s1026" style="position:absolute;left:0;text-align:left;margin-left:56.7pt;margin-top:19.8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" o:allowincell="f">
              <v:rect id="Rectangles 1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<v:line id="Lines 1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s 1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s 1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s 1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s 1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s 1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s 10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s 1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s 1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s 1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<v:rect id="Rectangles 1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7326E611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1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78779D47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1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7B1C77D5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1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CBE861D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s 1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3179BDFD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s 1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40B0BEAC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1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3ED819B6" w14:textId="77777777" w:rsidR="00F168FB" w:rsidRDefault="00F168FB">
                      <w:pPr>
                        <w:jc w:val="center"/>
                        <w:rPr>
                          <w:rFonts w:ascii="ISOCPEUR" w:hAnsi="ISOCPEUR"/>
                          <w:i/>
                          <w:sz w:val="24"/>
                        </w:rPr>
                      </w:pPr>
                    </w:p>
                  </w:txbxContent>
                </v:textbox>
              </v:rect>
              <v:rect id="Rectangles 1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14:paraId="744EE5E4" w14:textId="56A9C321" w:rsidR="00F168FB" w:rsidRPr="005D440A" w:rsidRDefault="00E60016">
                      <w:pPr>
                        <w:jc w:val="center"/>
                        <w:rPr>
                          <w:i/>
                        </w:rPr>
                      </w:pPr>
                      <w:r w:rsidRPr="00011E90">
                        <w:rPr>
                          <w:i/>
                        </w:rPr>
                        <w:t>ПР</w:t>
                      </w:r>
                      <w:r w:rsidR="00C825BF">
                        <w:rPr>
                          <w:i/>
                        </w:rPr>
                        <w:t>9</w:t>
                      </w:r>
                      <w:r w:rsidR="003A7F87">
                        <w:rPr>
                          <w:i/>
                        </w:rPr>
                        <w:t>.121.</w:t>
                      </w:r>
                      <w:r w:rsidR="005607BB">
                        <w:rPr>
                          <w:i/>
                          <w:lang w:val="ru-RU"/>
                        </w:rPr>
                        <w:t>1</w:t>
                      </w:r>
                      <w:r w:rsidR="005D440A">
                        <w:rPr>
                          <w:i/>
                        </w:rPr>
                        <w:t>7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35508" w14:textId="77777777" w:rsidR="00F168FB" w:rsidRDefault="00E60016">
    <w:pPr>
      <w:pStyle w:val="a7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0CD6207" wp14:editId="5D062B35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54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s 52"/>
                      <wps:cNvSpPr/>
                      <wps:spPr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6" name="Lines 53"/>
                      <wps:cNvCnPr/>
                      <wps:spPr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" name="Lines 54"/>
                      <wps:cNvCnPr/>
                      <wps:spPr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8" name="Lines 55"/>
                      <wps:cNvCnPr/>
                      <wps:spPr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" name="Lines 56"/>
                      <wps:cNvCnPr/>
                      <wps:spPr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0" name="Lines 57"/>
                      <wps:cNvCnPr/>
                      <wps:spPr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1" name="Lines 58"/>
                      <wps:cNvCnPr/>
                      <wps:spPr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" name="Lines 59"/>
                      <wps:cNvCnPr/>
                      <wps:spPr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" name="Lines 60"/>
                      <wps:cNvCnPr/>
                      <wps:spPr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" name="Lines 61"/>
                      <wps:cNvCnPr/>
                      <wps:spPr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5" name="Rectangles 62"/>
                      <wps:cNvSpPr/>
                      <wps:spPr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B9B12CD" w14:textId="77777777" w:rsidR="00F168FB" w:rsidRDefault="00E60016">
                            <w:pPr>
                              <w:jc w:val="center"/>
                              <w:rPr>
                                <w:rFonts w:ascii="Journal" w:hAnsi="Journal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6" name="Rectangles 63"/>
                      <wps:cNvSpPr/>
                      <wps:spPr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F2466EE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7" name="Rectangles 64"/>
                      <wps:cNvSpPr/>
                      <wps:spPr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06E14E3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8" name="Rectangles 65"/>
                      <wps:cNvSpPr/>
                      <wps:spPr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A165BB2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9" name="Rectangles 66"/>
                      <wps:cNvSpPr/>
                      <wps:spPr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0A584DCE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20" name="Rectangles 67"/>
                      <wps:cNvSpPr/>
                      <wps:spPr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28D2758" w14:textId="77777777" w:rsidR="00F168FB" w:rsidRDefault="00E60016">
                            <w:pPr>
                              <w:jc w:val="center"/>
                              <w:rPr>
                                <w:rFonts w:ascii="Journal" w:hAnsi="Journal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21" name="Rectangles 68"/>
                      <wps:cNvSpPr/>
                      <wps:spPr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4C516C04" w14:textId="5C094F50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rFonts w:ascii="ISOCPEUR" w:hAnsi="ISOCPEUR"/>
                                <w:i/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22" name="Rectangles 69"/>
                      <wps:cNvSpPr/>
                      <wps:spPr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09A2AE56" w14:textId="598E94DE" w:rsidR="00F168FB" w:rsidRPr="005D440A" w:rsidRDefault="00E60016">
                            <w:pPr>
                              <w:jc w:val="center"/>
                              <w:rPr>
                                <w:i/>
                                <w:sz w:val="32"/>
                                <w:szCs w:val="22"/>
                              </w:rPr>
                            </w:pPr>
                            <w:r w:rsidRPr="00E7472B">
                              <w:rPr>
                                <w:i/>
                                <w:sz w:val="32"/>
                                <w:szCs w:val="22"/>
                              </w:rPr>
                              <w:t>ПР</w:t>
                            </w:r>
                            <w:r w:rsidR="00C825BF">
                              <w:rPr>
                                <w:i/>
                                <w:sz w:val="32"/>
                                <w:szCs w:val="22"/>
                              </w:rPr>
                              <w:t>9</w:t>
                            </w:r>
                            <w:r w:rsidR="003A7F87">
                              <w:rPr>
                                <w:i/>
                                <w:sz w:val="32"/>
                                <w:szCs w:val="22"/>
                              </w:rPr>
                              <w:t>.121.</w:t>
                            </w:r>
                            <w:r w:rsidR="005607BB">
                              <w:rPr>
                                <w:i/>
                                <w:sz w:val="32"/>
                                <w:szCs w:val="22"/>
                                <w:lang w:val="ru-RU"/>
                              </w:rPr>
                              <w:t>1</w:t>
                            </w:r>
                            <w:r w:rsidR="005D440A">
                              <w:rPr>
                                <w:i/>
                                <w:sz w:val="32"/>
                                <w:szCs w:val="22"/>
                              </w:rPr>
                              <w:t>7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23" name="Lines 70"/>
                      <wps:cNvCnPr/>
                      <wps:spPr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4" name="Lines 71"/>
                      <wps:cNvCnPr/>
                      <wps:spPr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5" name="Lines 72"/>
                      <wps:cNvCnPr/>
                      <wps:spPr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6" name="Lines 73"/>
                      <wps:cNvCnPr/>
                      <wps:spPr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Lines 74"/>
                      <wps:cNvCnPr/>
                      <wps:spPr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g:grpSp>
                      <wpg:cNvPr id="30" name="Group 75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8" name="Rectangles 76"/>
                        <wps:cNvSpPr/>
                        <wps:spPr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EA32C9A" w14:textId="77777777" w:rsidR="00F168FB" w:rsidRDefault="00E60016">
                              <w:pPr>
                                <w:rPr>
                                  <w:rFonts w:ascii="Journal" w:hAnsi="Journ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i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i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  <wps:wsp>
                        <wps:cNvPr id="29" name="Rectangles 77"/>
                        <wps:cNvSpPr/>
                        <wps:spPr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2CF3A6C" w14:textId="3949422B" w:rsidR="00F168FB" w:rsidRPr="005607BB" w:rsidRDefault="005607BB">
                              <w:pPr>
                                <w:rPr>
                                  <w:rFonts w:ascii="Journal" w:hAnsi="Journal"/>
                                  <w:i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20"/>
                                  <w:szCs w:val="22"/>
                                  <w:lang w:val="ru-RU"/>
                                </w:rPr>
                                <w:t>Рясний</w:t>
                              </w:r>
                              <w:proofErr w:type="spellEnd"/>
                              <w:r>
                                <w:rPr>
                                  <w:i/>
                                  <w:sz w:val="20"/>
                                  <w:szCs w:val="22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  <w:szCs w:val="22"/>
                                  <w:lang w:val="ru-RU"/>
                                </w:rPr>
                                <w:t>О.Г</w:t>
                              </w:r>
                              <w:proofErr w:type="spellEnd"/>
                              <w:r>
                                <w:rPr>
                                  <w:i/>
                                  <w:sz w:val="20"/>
                                  <w:szCs w:val="22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</wpg:grpSp>
                    <wpg:grpSp>
                      <wpg:cNvPr id="33" name="Group 78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" name="Rectangles 79"/>
                        <wps:cNvSpPr/>
                        <wps:spPr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992DAF0" w14:textId="77777777" w:rsidR="00F168FB" w:rsidRDefault="00E60016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  <wps:wsp>
                        <wps:cNvPr id="32" name="Rectangles 80"/>
                        <wps:cNvSpPr/>
                        <wps:spPr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419C6BC" w14:textId="6E038A2E" w:rsidR="00F168FB" w:rsidRPr="00E7472B" w:rsidRDefault="00C12718">
                              <w:pPr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Пелихівський</w:t>
                              </w:r>
                              <w:proofErr w:type="spellEnd"/>
                              <w:r w:rsidR="00E7472B"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7472B"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Л.</w:t>
                              </w:r>
                              <w:r w:rsid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О</w:t>
                              </w:r>
                              <w:proofErr w:type="spellEnd"/>
                              <w:r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</wpg:grpSp>
                    <wpg:grpSp>
                      <wpg:cNvPr id="36" name="Group 81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4" name="Rectangles 82"/>
                        <wps:cNvSpPr/>
                        <wps:spPr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664F5A0" w14:textId="77777777" w:rsidR="00F168FB" w:rsidRDefault="00E60016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  <wps:wsp>
                        <wps:cNvPr id="35" name="Rectangles 83"/>
                        <wps:cNvSpPr/>
                        <wps:spPr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5B6D42D" w14:textId="77777777" w:rsidR="00F168FB" w:rsidRDefault="00F168FB">
                              <w:pPr>
                                <w:rPr>
                                  <w:rFonts w:ascii="Journal" w:hAnsi="Journal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700" tIns="12700" rIns="12700" bIns="12700" upright="1"/>
                      </wps:wsp>
                    </wpg:grpSp>
                    <wpg:grpSp>
                      <wpg:cNvPr id="39" name="Group 84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7" name="Rectangles 85"/>
                        <wps:cNvSpPr/>
                        <wps:spPr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85D8273" w14:textId="77777777" w:rsidR="00F168FB" w:rsidRDefault="00E60016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  <wps:wsp>
                        <wps:cNvPr id="38" name="Rectangles 86"/>
                        <wps:cNvSpPr/>
                        <wps:spPr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924F954" w14:textId="77777777" w:rsidR="00011E90" w:rsidRPr="00E7472B" w:rsidRDefault="00011E90" w:rsidP="00011E90">
                              <w:pPr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Пелихівський</w:t>
                              </w:r>
                              <w:proofErr w:type="spellEnd"/>
                              <w:r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Л.</w:t>
                              </w:r>
                              <w:r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О</w:t>
                              </w:r>
                              <w:proofErr w:type="spellEnd"/>
                              <w:r w:rsidRPr="00E7472B">
                                <w:rPr>
                                  <w:rFonts w:ascii="Journal" w:hAnsi="Journal"/>
                                  <w:i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  <w:p w14:paraId="783B6809" w14:textId="74C29D99" w:rsidR="00F168FB" w:rsidRDefault="00F168FB">
                              <w:pPr>
                                <w:rPr>
                                  <w:rFonts w:ascii="Journal" w:hAnsi="Journal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700" tIns="12700" rIns="12700" bIns="12700" upright="1"/>
                      </wps:wsp>
                    </wpg:grpSp>
                    <wpg:grpSp>
                      <wpg:cNvPr id="42" name="Group 87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0" name="Rectangles 88"/>
                        <wps:cNvSpPr/>
                        <wps:spPr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B680BBC" w14:textId="77777777" w:rsidR="00F168FB" w:rsidRDefault="00E60016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12700" tIns="12700" rIns="12700" bIns="12700" upright="1"/>
                      </wps:wsp>
                      <wps:wsp>
                        <wps:cNvPr id="41" name="Rectangles 89"/>
                        <wps:cNvSpPr/>
                        <wps:spPr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A9B76CD" w14:textId="77777777" w:rsidR="00F168FB" w:rsidRDefault="00F168FB">
                              <w:pPr>
                                <w:rPr>
                                  <w:rFonts w:ascii="Journal" w:hAnsi="Journal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12700" tIns="12700" rIns="12700" bIns="12700" upright="1"/>
                      </wps:wsp>
                    </wpg:grpSp>
                    <wps:wsp>
                      <wps:cNvPr id="43" name="Lines 90"/>
                      <wps:cNvCnPr/>
                      <wps:spPr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4" name="Rectangles 91"/>
                      <wps:cNvSpPr/>
                      <wps:spPr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84781E4" w14:textId="6C65C9ED" w:rsidR="00F168FB" w:rsidRPr="00C825BF" w:rsidRDefault="00C825BF" w:rsidP="00EE65F0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5D440A">
                              <w:rPr>
                                <w:color w:val="000000" w:themeColor="text1"/>
                                <w:sz w:val="24"/>
                                <w:szCs w:val="24"/>
                                <w:lang w:eastAsia="uk-UA"/>
                              </w:rPr>
                              <w:t xml:space="preserve">Робота з базами даних </w:t>
                            </w:r>
                            <w:proofErr w:type="spellStart"/>
                            <w:r w:rsidRPr="005D440A">
                              <w:rPr>
                                <w:color w:val="000000" w:themeColor="text1"/>
                                <w:sz w:val="24"/>
                                <w:szCs w:val="24"/>
                                <w:lang w:eastAsia="uk-UA"/>
                              </w:rPr>
                              <w:t>MySQL</w:t>
                            </w:r>
                            <w:proofErr w:type="spellEnd"/>
                            <w:r w:rsidRPr="005D440A">
                              <w:rPr>
                                <w:color w:val="000000" w:themeColor="text1"/>
                                <w:sz w:val="24"/>
                                <w:szCs w:val="24"/>
                                <w:lang w:eastAsia="uk-UA"/>
                              </w:rPr>
                              <w:t xml:space="preserve">. Розробка Node.js сервера з </w:t>
                            </w:r>
                            <w:proofErr w:type="spellStart"/>
                            <w:r w:rsidRPr="005D440A">
                              <w:rPr>
                                <w:color w:val="000000" w:themeColor="text1"/>
                                <w:sz w:val="24"/>
                                <w:szCs w:val="24"/>
                                <w:lang w:eastAsia="uk-UA"/>
                              </w:rPr>
                              <w:t>REST</w:t>
                            </w:r>
                            <w:proofErr w:type="spellEnd"/>
                            <w:r w:rsidRPr="005D440A">
                              <w:rPr>
                                <w:color w:val="000000" w:themeColor="text1"/>
                                <w:sz w:val="24"/>
                                <w:szCs w:val="24"/>
                                <w:lang w:eastAsia="uk-UA"/>
                              </w:rPr>
                              <w:t xml:space="preserve"> </w:t>
                            </w:r>
                            <w:proofErr w:type="spellStart"/>
                            <w:r w:rsidRPr="005D440A">
                              <w:rPr>
                                <w:color w:val="000000" w:themeColor="text1"/>
                                <w:sz w:val="24"/>
                                <w:szCs w:val="24"/>
                                <w:lang w:eastAsia="uk-UA"/>
                              </w:rPr>
                              <w:t>API</w:t>
                            </w:r>
                            <w:proofErr w:type="spellEnd"/>
                            <w:r w:rsidRPr="005D440A">
                              <w:rPr>
                                <w:color w:val="000000" w:themeColor="text1"/>
                                <w:sz w:val="24"/>
                                <w:szCs w:val="24"/>
                                <w:lang w:eastAsia="uk-UA"/>
                              </w:rPr>
                              <w:t xml:space="preserve"> та підключення до </w:t>
                            </w:r>
                            <w:proofErr w:type="spellStart"/>
                            <w:r w:rsidRPr="005D440A">
                              <w:rPr>
                                <w:color w:val="000000" w:themeColor="text1"/>
                                <w:sz w:val="24"/>
                                <w:szCs w:val="24"/>
                                <w:lang w:eastAsia="uk-UA"/>
                              </w:rPr>
                              <w:t>СУБД</w:t>
                            </w:r>
                            <w:proofErr w:type="spellEnd"/>
                            <w:r w:rsidR="009976BD" w:rsidRPr="00C825BF">
                              <w:rPr>
                                <w:color w:val="3C4043"/>
                                <w:spacing w:val="3"/>
                                <w:sz w:val="24"/>
                                <w:szCs w:val="24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lIns="12700" tIns="12700" rIns="12700" bIns="12700" anchor="ctr" upright="1"/>
                    </wps:wsp>
                    <wps:wsp>
                      <wps:cNvPr id="45" name="Lines 92"/>
                      <wps:cNvCnPr/>
                      <wps:spPr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6" name="Lines 93"/>
                      <wps:cNvCnPr/>
                      <wps:spPr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7" name="Lines 94"/>
                      <wps:cNvCnPr/>
                      <wps:spPr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8" name="Rectangles 95"/>
                      <wps:cNvSpPr/>
                      <wps:spPr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524CA60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49" name="Rectangles 96"/>
                      <wps:cNvSpPr/>
                      <wps:spPr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EA7F75A" w14:textId="77777777" w:rsidR="00F168FB" w:rsidRDefault="00E60016">
                            <w:pPr>
                              <w:jc w:val="center"/>
                              <w:rPr>
                                <w:rFonts w:ascii="Journal" w:hAnsi="Journal"/>
                                <w:i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50" name="Rectangles 97"/>
                      <wps:cNvSpPr/>
                      <wps:spPr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B338999" w14:textId="77777777" w:rsidR="00F168FB" w:rsidRDefault="00E60016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51" name="Lines 98"/>
                      <wps:cNvCnPr/>
                      <wps:spPr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2" name="Lines 99"/>
                      <wps:cNvCnPr/>
                      <wps:spPr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3" name="Rectangles 100"/>
                      <wps:cNvSpPr/>
                      <wps:spPr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4B355870" w14:textId="7EA5472C" w:rsidR="00F168FB" w:rsidRPr="00011E90" w:rsidRDefault="00E60016">
                            <w:pPr>
                              <w:jc w:val="center"/>
                              <w:rPr>
                                <w:i/>
                                <w:szCs w:val="22"/>
                              </w:rPr>
                            </w:pPr>
                            <w:r w:rsidRPr="00011E90">
                              <w:rPr>
                                <w:i/>
                                <w:szCs w:val="22"/>
                              </w:rPr>
                              <w:t>П-42</w:t>
                            </w:r>
                            <w:r w:rsidR="000E4543" w:rsidRPr="00011E90">
                              <w:rPr>
                                <w:i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20CD6207" id="Group 51" o:spid="_x0000_s1046" style="position:absolute;left:0;text-align:left;margin-left:56.7pt;margin-top:19.8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" o:allowincell="f">
              <v:rect id="Rectangles 5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s 5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s 5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s 5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s 5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s 5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s 5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s 5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s 6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line id="Lines 6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rect id="Rectangles 6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B9B12CD" w14:textId="77777777" w:rsidR="00F168FB" w:rsidRDefault="00E60016">
                      <w:pPr>
                        <w:jc w:val="center"/>
                        <w:rPr>
                          <w:rFonts w:ascii="Journal" w:hAnsi="Journal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6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6F2466EE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6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706E14E3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6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A165BB2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s 6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A584DCE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s 6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328D2758" w14:textId="77777777" w:rsidR="00F168FB" w:rsidRDefault="00E60016">
                      <w:pPr>
                        <w:jc w:val="center"/>
                        <w:rPr>
                          <w:rFonts w:ascii="Journal" w:hAnsi="Journal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s 6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4C516C04" w14:textId="5C094F50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fldChar w:fldCharType="begin"/>
                      </w:r>
                      <w:r>
                        <w:rPr>
                          <w:rFonts w:ascii="ISOCPEUR" w:hAnsi="ISOCPEUR"/>
                          <w:i/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rFonts w:ascii="ISOCPEUR" w:hAnsi="ISOCPEUR"/>
                          <w:i/>
                          <w:sz w:val="18"/>
                        </w:rPr>
                        <w:fldChar w:fldCharType="separate"/>
                      </w:r>
                      <w:r>
                        <w:rPr>
                          <w:rFonts w:ascii="ISOCPEUR" w:hAnsi="ISOCPEUR"/>
                          <w:i/>
                          <w:noProof/>
                          <w:sz w:val="18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s 6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09A2AE56" w14:textId="598E94DE" w:rsidR="00F168FB" w:rsidRPr="005D440A" w:rsidRDefault="00E60016">
                      <w:pPr>
                        <w:jc w:val="center"/>
                        <w:rPr>
                          <w:i/>
                          <w:sz w:val="32"/>
                          <w:szCs w:val="22"/>
                        </w:rPr>
                      </w:pPr>
                      <w:r w:rsidRPr="00E7472B">
                        <w:rPr>
                          <w:i/>
                          <w:sz w:val="32"/>
                          <w:szCs w:val="22"/>
                        </w:rPr>
                        <w:t>ПР</w:t>
                      </w:r>
                      <w:r w:rsidR="00C825BF">
                        <w:rPr>
                          <w:i/>
                          <w:sz w:val="32"/>
                          <w:szCs w:val="22"/>
                        </w:rPr>
                        <w:t>9</w:t>
                      </w:r>
                      <w:r w:rsidR="003A7F87">
                        <w:rPr>
                          <w:i/>
                          <w:sz w:val="32"/>
                          <w:szCs w:val="22"/>
                        </w:rPr>
                        <w:t>.121.</w:t>
                      </w:r>
                      <w:r w:rsidR="005607BB">
                        <w:rPr>
                          <w:i/>
                          <w:sz w:val="32"/>
                          <w:szCs w:val="22"/>
                          <w:lang w:val="ru-RU"/>
                        </w:rPr>
                        <w:t>1</w:t>
                      </w:r>
                      <w:r w:rsidR="005D440A">
                        <w:rPr>
                          <w:i/>
                          <w:sz w:val="32"/>
                          <w:szCs w:val="22"/>
                        </w:rPr>
                        <w:t>7</w:t>
                      </w:r>
                    </w:p>
                  </w:txbxContent>
                </v:textbox>
              </v:rect>
              <v:line id="Lines 7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s 7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s 7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s 7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line id="Lines 7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group id="Group 7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s 7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3EA32C9A" w14:textId="77777777" w:rsidR="00F168FB" w:rsidRDefault="00E60016">
                        <w:pPr>
                          <w:rPr>
                            <w:rFonts w:ascii="Journal" w:hAnsi="Journal"/>
                            <w:i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i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i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s 7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42CF3A6C" w14:textId="3949422B" w:rsidR="00F168FB" w:rsidRPr="005607BB" w:rsidRDefault="005607BB">
                        <w:pPr>
                          <w:rPr>
                            <w:rFonts w:ascii="Journal" w:hAnsi="Journal"/>
                            <w:i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i/>
                            <w:sz w:val="20"/>
                            <w:szCs w:val="22"/>
                            <w:lang w:val="ru-RU"/>
                          </w:rPr>
                          <w:t>Рясний</w:t>
                        </w:r>
                        <w:proofErr w:type="spellEnd"/>
                        <w:r>
                          <w:rPr>
                            <w:i/>
                            <w:sz w:val="20"/>
                            <w:szCs w:val="22"/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20"/>
                            <w:szCs w:val="22"/>
                            <w:lang w:val="ru-RU"/>
                          </w:rPr>
                          <w:t>О.Г</w:t>
                        </w:r>
                        <w:proofErr w:type="spellEnd"/>
                        <w:r>
                          <w:rPr>
                            <w:i/>
                            <w:sz w:val="20"/>
                            <w:szCs w:val="22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7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rect id="Rectangles 7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7992DAF0" w14:textId="77777777" w:rsidR="00F168FB" w:rsidRDefault="00E60016">
                        <w:pPr>
                          <w:rPr>
                            <w:rFonts w:ascii="ISOCPEUR" w:hAnsi="ISOCPEUR"/>
                            <w:i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s 8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4419C6BC" w14:textId="6E038A2E" w:rsidR="00F168FB" w:rsidRPr="00E7472B" w:rsidRDefault="00C12718">
                        <w:pPr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</w:pPr>
                        <w:proofErr w:type="spellStart"/>
                        <w:r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Пелихівський</w:t>
                        </w:r>
                        <w:proofErr w:type="spellEnd"/>
                        <w:r w:rsidR="00E7472B"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E7472B"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Л.</w:t>
                        </w:r>
                        <w:r w:rsid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О</w:t>
                        </w:r>
                        <w:proofErr w:type="spellEnd"/>
                        <w:r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8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rect id="Rectangles 8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4664F5A0" w14:textId="77777777" w:rsidR="00F168FB" w:rsidRDefault="00E60016">
                        <w:pPr>
                          <w:rPr>
                            <w:rFonts w:ascii="ISOCPEUR" w:hAnsi="ISOCPEUR"/>
                            <w:i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s 8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05B6D42D" w14:textId="77777777" w:rsidR="00F168FB" w:rsidRDefault="00F168FB">
                        <w:pPr>
                          <w:rPr>
                            <w:rFonts w:ascii="Journal" w:hAnsi="Journal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rect id="Rectangles 8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785D8273" w14:textId="77777777" w:rsidR="00F168FB" w:rsidRDefault="00E60016">
                        <w:pPr>
                          <w:rPr>
                            <w:rFonts w:ascii="ISOCPEUR" w:hAnsi="ISOCPEUR"/>
                            <w:i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s 8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6924F954" w14:textId="77777777" w:rsidR="00011E90" w:rsidRPr="00E7472B" w:rsidRDefault="00011E90" w:rsidP="00011E90">
                        <w:pPr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</w:pPr>
                        <w:proofErr w:type="spellStart"/>
                        <w:r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Пелихівський</w:t>
                        </w:r>
                        <w:proofErr w:type="spellEnd"/>
                        <w:r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Л.</w:t>
                        </w:r>
                        <w:r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О</w:t>
                        </w:r>
                        <w:proofErr w:type="spellEnd"/>
                        <w:r w:rsidRPr="00E7472B">
                          <w:rPr>
                            <w:rFonts w:ascii="Journal" w:hAnsi="Journal"/>
                            <w:i/>
                            <w:sz w:val="16"/>
                            <w:szCs w:val="18"/>
                          </w:rPr>
                          <w:t>.</w:t>
                        </w:r>
                      </w:p>
                      <w:p w14:paraId="783B6809" w14:textId="74C29D99" w:rsidR="00F168FB" w:rsidRDefault="00F168FB">
                        <w:pPr>
                          <w:rPr>
                            <w:rFonts w:ascii="Journal" w:hAnsi="Journal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<v:rect id="Rectangles 8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6B680BBC" w14:textId="77777777" w:rsidR="00F168FB" w:rsidRDefault="00E60016">
                        <w:pPr>
                          <w:rPr>
                            <w:rFonts w:ascii="ISOCPEUR" w:hAnsi="ISOCPEUR"/>
                            <w:i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s 8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6A9B76CD" w14:textId="77777777" w:rsidR="00F168FB" w:rsidRDefault="00F168FB">
                        <w:pPr>
                          <w:rPr>
                            <w:rFonts w:ascii="Journal" w:hAnsi="Journal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s 9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rect id="Rectangles 91" o:spid="_x0000_s1086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" filled="f" stroked="f" strokeweight=".25pt">
                <v:textbox inset="1pt,1pt,1pt,1pt">
                  <w:txbxContent>
                    <w:p w14:paraId="784781E4" w14:textId="6C65C9ED" w:rsidR="00F168FB" w:rsidRPr="00C825BF" w:rsidRDefault="00C825BF" w:rsidP="00EE65F0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 w:rsidRPr="005D440A">
                        <w:rPr>
                          <w:color w:val="000000" w:themeColor="text1"/>
                          <w:sz w:val="24"/>
                          <w:szCs w:val="24"/>
                          <w:lang w:eastAsia="uk-UA"/>
                        </w:rPr>
                        <w:t xml:space="preserve">Робота з базами даних </w:t>
                      </w:r>
                      <w:proofErr w:type="spellStart"/>
                      <w:r w:rsidRPr="005D440A">
                        <w:rPr>
                          <w:color w:val="000000" w:themeColor="text1"/>
                          <w:sz w:val="24"/>
                          <w:szCs w:val="24"/>
                          <w:lang w:eastAsia="uk-UA"/>
                        </w:rPr>
                        <w:t>MySQL</w:t>
                      </w:r>
                      <w:proofErr w:type="spellEnd"/>
                      <w:r w:rsidRPr="005D440A">
                        <w:rPr>
                          <w:color w:val="000000" w:themeColor="text1"/>
                          <w:sz w:val="24"/>
                          <w:szCs w:val="24"/>
                          <w:lang w:eastAsia="uk-UA"/>
                        </w:rPr>
                        <w:t xml:space="preserve">. Розробка Node.js сервера з </w:t>
                      </w:r>
                      <w:proofErr w:type="spellStart"/>
                      <w:r w:rsidRPr="005D440A">
                        <w:rPr>
                          <w:color w:val="000000" w:themeColor="text1"/>
                          <w:sz w:val="24"/>
                          <w:szCs w:val="24"/>
                          <w:lang w:eastAsia="uk-UA"/>
                        </w:rPr>
                        <w:t>REST</w:t>
                      </w:r>
                      <w:proofErr w:type="spellEnd"/>
                      <w:r w:rsidRPr="005D440A">
                        <w:rPr>
                          <w:color w:val="000000" w:themeColor="text1"/>
                          <w:sz w:val="24"/>
                          <w:szCs w:val="24"/>
                          <w:lang w:eastAsia="uk-UA"/>
                        </w:rPr>
                        <w:t xml:space="preserve"> </w:t>
                      </w:r>
                      <w:proofErr w:type="spellStart"/>
                      <w:r w:rsidRPr="005D440A">
                        <w:rPr>
                          <w:color w:val="000000" w:themeColor="text1"/>
                          <w:sz w:val="24"/>
                          <w:szCs w:val="24"/>
                          <w:lang w:eastAsia="uk-UA"/>
                        </w:rPr>
                        <w:t>API</w:t>
                      </w:r>
                      <w:proofErr w:type="spellEnd"/>
                      <w:r w:rsidRPr="005D440A">
                        <w:rPr>
                          <w:color w:val="000000" w:themeColor="text1"/>
                          <w:sz w:val="24"/>
                          <w:szCs w:val="24"/>
                          <w:lang w:eastAsia="uk-UA"/>
                        </w:rPr>
                        <w:t xml:space="preserve"> та підключення до </w:t>
                      </w:r>
                      <w:proofErr w:type="spellStart"/>
                      <w:r w:rsidRPr="005D440A">
                        <w:rPr>
                          <w:color w:val="000000" w:themeColor="text1"/>
                          <w:sz w:val="24"/>
                          <w:szCs w:val="24"/>
                          <w:lang w:eastAsia="uk-UA"/>
                        </w:rPr>
                        <w:t>СУБД</w:t>
                      </w:r>
                      <w:proofErr w:type="spellEnd"/>
                      <w:r w:rsidR="009976BD" w:rsidRPr="00C825BF">
                        <w:rPr>
                          <w:color w:val="3C4043"/>
                          <w:spacing w:val="3"/>
                          <w:sz w:val="24"/>
                          <w:szCs w:val="24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rect>
              <v:line id="Lines 9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s 9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s 9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rect id="Rectangles 9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524CA60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s 9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5EA7F75A" w14:textId="77777777" w:rsidR="00F168FB" w:rsidRDefault="00E60016">
                      <w:pPr>
                        <w:jc w:val="center"/>
                        <w:rPr>
                          <w:rFonts w:ascii="Journal" w:hAnsi="Journal"/>
                          <w:i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s 9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7B338999" w14:textId="77777777" w:rsidR="00F168FB" w:rsidRDefault="00E60016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3</w:t>
                      </w:r>
                    </w:p>
                  </w:txbxContent>
                </v:textbox>
              </v:rect>
              <v:line id="Lines 9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line id="Lines 9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<v:rect id="Rectangles 10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B355870" w14:textId="7EA5472C" w:rsidR="00F168FB" w:rsidRPr="00011E90" w:rsidRDefault="00E60016">
                      <w:pPr>
                        <w:jc w:val="center"/>
                        <w:rPr>
                          <w:i/>
                          <w:szCs w:val="22"/>
                        </w:rPr>
                      </w:pPr>
                      <w:r w:rsidRPr="00011E90">
                        <w:rPr>
                          <w:i/>
                          <w:szCs w:val="22"/>
                        </w:rPr>
                        <w:t>П-42</w:t>
                      </w:r>
                      <w:r w:rsidR="000E4543" w:rsidRPr="00011E90">
                        <w:rPr>
                          <w:i/>
                          <w:szCs w:val="22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72A66" w14:textId="77777777" w:rsidR="00785760" w:rsidRDefault="00785760">
      <w:r>
        <w:separator/>
      </w:r>
    </w:p>
  </w:footnote>
  <w:footnote w:type="continuationSeparator" w:id="0">
    <w:p w14:paraId="197A1257" w14:textId="77777777" w:rsidR="00785760" w:rsidRDefault="00785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2B3E"/>
    <w:multiLevelType w:val="multilevel"/>
    <w:tmpl w:val="A9C699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D0E29"/>
    <w:multiLevelType w:val="multilevel"/>
    <w:tmpl w:val="FAA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C5C5A"/>
    <w:multiLevelType w:val="multilevel"/>
    <w:tmpl w:val="1040B0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B1B8A"/>
    <w:multiLevelType w:val="multilevel"/>
    <w:tmpl w:val="714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90378"/>
    <w:multiLevelType w:val="multilevel"/>
    <w:tmpl w:val="9D78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25938"/>
    <w:multiLevelType w:val="multilevel"/>
    <w:tmpl w:val="26E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854D5"/>
    <w:multiLevelType w:val="multilevel"/>
    <w:tmpl w:val="777E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B6101"/>
    <w:multiLevelType w:val="multilevel"/>
    <w:tmpl w:val="4F2A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F878D5"/>
    <w:multiLevelType w:val="multilevel"/>
    <w:tmpl w:val="A6B2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075D2"/>
    <w:multiLevelType w:val="multilevel"/>
    <w:tmpl w:val="92BE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A519B1"/>
    <w:multiLevelType w:val="hybridMultilevel"/>
    <w:tmpl w:val="7D824F3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116D7"/>
    <w:multiLevelType w:val="multilevel"/>
    <w:tmpl w:val="B4E2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FB0D88"/>
    <w:multiLevelType w:val="multilevel"/>
    <w:tmpl w:val="BEAA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5243B"/>
    <w:multiLevelType w:val="multilevel"/>
    <w:tmpl w:val="4660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8719E"/>
    <w:multiLevelType w:val="multilevel"/>
    <w:tmpl w:val="329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AC31F3"/>
    <w:multiLevelType w:val="multilevel"/>
    <w:tmpl w:val="DE3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F53DC"/>
    <w:multiLevelType w:val="multilevel"/>
    <w:tmpl w:val="8CE0E4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605D9"/>
    <w:multiLevelType w:val="hybridMultilevel"/>
    <w:tmpl w:val="604E0A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0A27EF"/>
    <w:multiLevelType w:val="multilevel"/>
    <w:tmpl w:val="6174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931CA"/>
    <w:multiLevelType w:val="hybridMultilevel"/>
    <w:tmpl w:val="80360666"/>
    <w:lvl w:ilvl="0" w:tplc="5E626AF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94F00"/>
    <w:multiLevelType w:val="hybridMultilevel"/>
    <w:tmpl w:val="045A65DC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AC5FB2"/>
    <w:multiLevelType w:val="multilevel"/>
    <w:tmpl w:val="D2E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C6553"/>
    <w:multiLevelType w:val="multilevel"/>
    <w:tmpl w:val="BA3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B4EE2"/>
    <w:multiLevelType w:val="multilevel"/>
    <w:tmpl w:val="146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C555C"/>
    <w:multiLevelType w:val="hybridMultilevel"/>
    <w:tmpl w:val="D608972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400CC"/>
    <w:multiLevelType w:val="hybridMultilevel"/>
    <w:tmpl w:val="803CDC86"/>
    <w:lvl w:ilvl="0" w:tplc="5E626AF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6234B4"/>
    <w:multiLevelType w:val="multilevel"/>
    <w:tmpl w:val="36C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300F8B"/>
    <w:multiLevelType w:val="hybridMultilevel"/>
    <w:tmpl w:val="1ADCF3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D50613"/>
    <w:multiLevelType w:val="multilevel"/>
    <w:tmpl w:val="82C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86C87"/>
    <w:multiLevelType w:val="multilevel"/>
    <w:tmpl w:val="77B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002E2"/>
    <w:multiLevelType w:val="hybridMultilevel"/>
    <w:tmpl w:val="8700AF5C"/>
    <w:lvl w:ilvl="0" w:tplc="5E626AF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F9431EB"/>
    <w:multiLevelType w:val="hybridMultilevel"/>
    <w:tmpl w:val="625607F0"/>
    <w:lvl w:ilvl="0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2" w15:restartNumberingAfterBreak="0">
    <w:nsid w:val="7FD67AC3"/>
    <w:multiLevelType w:val="hybridMultilevel"/>
    <w:tmpl w:val="8CD6746A"/>
    <w:lvl w:ilvl="0" w:tplc="860CED8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9"/>
  </w:num>
  <w:num w:numId="3">
    <w:abstractNumId w:val="24"/>
  </w:num>
  <w:num w:numId="4">
    <w:abstractNumId w:val="17"/>
  </w:num>
  <w:num w:numId="5">
    <w:abstractNumId w:val="25"/>
  </w:num>
  <w:num w:numId="6">
    <w:abstractNumId w:val="19"/>
  </w:num>
  <w:num w:numId="7">
    <w:abstractNumId w:val="20"/>
  </w:num>
  <w:num w:numId="8">
    <w:abstractNumId w:val="5"/>
  </w:num>
  <w:num w:numId="9">
    <w:abstractNumId w:val="16"/>
  </w:num>
  <w:num w:numId="10">
    <w:abstractNumId w:val="13"/>
  </w:num>
  <w:num w:numId="11">
    <w:abstractNumId w:val="18"/>
  </w:num>
  <w:num w:numId="12">
    <w:abstractNumId w:val="15"/>
  </w:num>
  <w:num w:numId="13">
    <w:abstractNumId w:val="0"/>
  </w:num>
  <w:num w:numId="14">
    <w:abstractNumId w:val="30"/>
  </w:num>
  <w:num w:numId="15">
    <w:abstractNumId w:val="2"/>
  </w:num>
  <w:num w:numId="16">
    <w:abstractNumId w:val="32"/>
  </w:num>
  <w:num w:numId="17">
    <w:abstractNumId w:val="12"/>
  </w:num>
  <w:num w:numId="18">
    <w:abstractNumId w:val="8"/>
  </w:num>
  <w:num w:numId="19">
    <w:abstractNumId w:val="1"/>
  </w:num>
  <w:num w:numId="20">
    <w:abstractNumId w:val="6"/>
  </w:num>
  <w:num w:numId="21">
    <w:abstractNumId w:val="29"/>
  </w:num>
  <w:num w:numId="22">
    <w:abstractNumId w:val="22"/>
  </w:num>
  <w:num w:numId="23">
    <w:abstractNumId w:val="21"/>
  </w:num>
  <w:num w:numId="24">
    <w:abstractNumId w:val="23"/>
  </w:num>
  <w:num w:numId="25">
    <w:abstractNumId w:val="28"/>
  </w:num>
  <w:num w:numId="26">
    <w:abstractNumId w:val="4"/>
  </w:num>
  <w:num w:numId="27">
    <w:abstractNumId w:val="3"/>
  </w:num>
  <w:num w:numId="28">
    <w:abstractNumId w:val="11"/>
  </w:num>
  <w:num w:numId="29">
    <w:abstractNumId w:val="27"/>
  </w:num>
  <w:num w:numId="30">
    <w:abstractNumId w:val="10"/>
  </w:num>
  <w:num w:numId="31">
    <w:abstractNumId w:val="7"/>
  </w:num>
  <w:num w:numId="32">
    <w:abstractNumId w:val="26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autoHyphenation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263C87"/>
    <w:rsid w:val="00000446"/>
    <w:rsid w:val="00005C8F"/>
    <w:rsid w:val="0000634F"/>
    <w:rsid w:val="00011E90"/>
    <w:rsid w:val="00041579"/>
    <w:rsid w:val="00046BD1"/>
    <w:rsid w:val="000577AF"/>
    <w:rsid w:val="00057E82"/>
    <w:rsid w:val="000908D9"/>
    <w:rsid w:val="000A4183"/>
    <w:rsid w:val="000B6520"/>
    <w:rsid w:val="000C5DED"/>
    <w:rsid w:val="000D13B3"/>
    <w:rsid w:val="000E4543"/>
    <w:rsid w:val="000F0D19"/>
    <w:rsid w:val="0012015F"/>
    <w:rsid w:val="00126FCF"/>
    <w:rsid w:val="0013121D"/>
    <w:rsid w:val="00135649"/>
    <w:rsid w:val="001B3FCF"/>
    <w:rsid w:val="001B7D8A"/>
    <w:rsid w:val="00204016"/>
    <w:rsid w:val="00204D86"/>
    <w:rsid w:val="0021241D"/>
    <w:rsid w:val="002527F8"/>
    <w:rsid w:val="00263DFA"/>
    <w:rsid w:val="0028007D"/>
    <w:rsid w:val="002853DD"/>
    <w:rsid w:val="00290575"/>
    <w:rsid w:val="002A0562"/>
    <w:rsid w:val="002A5B1C"/>
    <w:rsid w:val="002E4F75"/>
    <w:rsid w:val="002F7E34"/>
    <w:rsid w:val="00326A7F"/>
    <w:rsid w:val="00381035"/>
    <w:rsid w:val="003A0097"/>
    <w:rsid w:val="003A7F87"/>
    <w:rsid w:val="003D280C"/>
    <w:rsid w:val="003F685E"/>
    <w:rsid w:val="004069AF"/>
    <w:rsid w:val="004102BD"/>
    <w:rsid w:val="004326A7"/>
    <w:rsid w:val="0043491A"/>
    <w:rsid w:val="00440245"/>
    <w:rsid w:val="00450FCD"/>
    <w:rsid w:val="00467923"/>
    <w:rsid w:val="00470305"/>
    <w:rsid w:val="00475213"/>
    <w:rsid w:val="004862D4"/>
    <w:rsid w:val="00493C00"/>
    <w:rsid w:val="004C0E3A"/>
    <w:rsid w:val="004C2636"/>
    <w:rsid w:val="004C5E2F"/>
    <w:rsid w:val="004F0FBA"/>
    <w:rsid w:val="00502252"/>
    <w:rsid w:val="00522C2C"/>
    <w:rsid w:val="00522E77"/>
    <w:rsid w:val="00531353"/>
    <w:rsid w:val="00532639"/>
    <w:rsid w:val="0053704C"/>
    <w:rsid w:val="00542BCA"/>
    <w:rsid w:val="005474AE"/>
    <w:rsid w:val="005607BB"/>
    <w:rsid w:val="00577D4B"/>
    <w:rsid w:val="00577D8A"/>
    <w:rsid w:val="005D440A"/>
    <w:rsid w:val="0061647E"/>
    <w:rsid w:val="0062647E"/>
    <w:rsid w:val="0064351B"/>
    <w:rsid w:val="006C6100"/>
    <w:rsid w:val="006E5BA3"/>
    <w:rsid w:val="0071724A"/>
    <w:rsid w:val="00720110"/>
    <w:rsid w:val="007208B5"/>
    <w:rsid w:val="007349A4"/>
    <w:rsid w:val="00761B4B"/>
    <w:rsid w:val="00773CB0"/>
    <w:rsid w:val="00785760"/>
    <w:rsid w:val="0079513F"/>
    <w:rsid w:val="00795555"/>
    <w:rsid w:val="007C6C7E"/>
    <w:rsid w:val="007E0930"/>
    <w:rsid w:val="007F4146"/>
    <w:rsid w:val="00806390"/>
    <w:rsid w:val="0081507E"/>
    <w:rsid w:val="00874B26"/>
    <w:rsid w:val="00875D28"/>
    <w:rsid w:val="008765AA"/>
    <w:rsid w:val="008922D9"/>
    <w:rsid w:val="008B45F1"/>
    <w:rsid w:val="008B76DE"/>
    <w:rsid w:val="008C626C"/>
    <w:rsid w:val="008C6753"/>
    <w:rsid w:val="008D0316"/>
    <w:rsid w:val="008F40B1"/>
    <w:rsid w:val="008F5A27"/>
    <w:rsid w:val="00941832"/>
    <w:rsid w:val="009424CB"/>
    <w:rsid w:val="00947C5E"/>
    <w:rsid w:val="00951823"/>
    <w:rsid w:val="00973107"/>
    <w:rsid w:val="00986D1F"/>
    <w:rsid w:val="009976BD"/>
    <w:rsid w:val="009A5D34"/>
    <w:rsid w:val="009D4972"/>
    <w:rsid w:val="00A051C5"/>
    <w:rsid w:val="00A45C28"/>
    <w:rsid w:val="00A62171"/>
    <w:rsid w:val="00A67DC1"/>
    <w:rsid w:val="00A723B8"/>
    <w:rsid w:val="00AC793C"/>
    <w:rsid w:val="00AC7D45"/>
    <w:rsid w:val="00AD3CE5"/>
    <w:rsid w:val="00AD3E74"/>
    <w:rsid w:val="00B1587A"/>
    <w:rsid w:val="00B21E72"/>
    <w:rsid w:val="00B255A8"/>
    <w:rsid w:val="00B30781"/>
    <w:rsid w:val="00B337B9"/>
    <w:rsid w:val="00B413B1"/>
    <w:rsid w:val="00B4329F"/>
    <w:rsid w:val="00B65ECC"/>
    <w:rsid w:val="00B66A5F"/>
    <w:rsid w:val="00B71D3D"/>
    <w:rsid w:val="00B82270"/>
    <w:rsid w:val="00B8737A"/>
    <w:rsid w:val="00BA7AFC"/>
    <w:rsid w:val="00BB3793"/>
    <w:rsid w:val="00BC63D6"/>
    <w:rsid w:val="00BD5CAC"/>
    <w:rsid w:val="00BE1F38"/>
    <w:rsid w:val="00BF6DB0"/>
    <w:rsid w:val="00BF7F8C"/>
    <w:rsid w:val="00C00781"/>
    <w:rsid w:val="00C12718"/>
    <w:rsid w:val="00C45446"/>
    <w:rsid w:val="00C474D3"/>
    <w:rsid w:val="00C6349A"/>
    <w:rsid w:val="00C64A15"/>
    <w:rsid w:val="00C701EC"/>
    <w:rsid w:val="00C825BF"/>
    <w:rsid w:val="00CB6C04"/>
    <w:rsid w:val="00CE31DC"/>
    <w:rsid w:val="00D10BD5"/>
    <w:rsid w:val="00D27432"/>
    <w:rsid w:val="00D52528"/>
    <w:rsid w:val="00D87B74"/>
    <w:rsid w:val="00D92330"/>
    <w:rsid w:val="00D96DB2"/>
    <w:rsid w:val="00E06257"/>
    <w:rsid w:val="00E335A0"/>
    <w:rsid w:val="00E5604E"/>
    <w:rsid w:val="00E57116"/>
    <w:rsid w:val="00E60016"/>
    <w:rsid w:val="00E61023"/>
    <w:rsid w:val="00E7472B"/>
    <w:rsid w:val="00E8238E"/>
    <w:rsid w:val="00E94558"/>
    <w:rsid w:val="00EC628E"/>
    <w:rsid w:val="00EC795C"/>
    <w:rsid w:val="00ED6304"/>
    <w:rsid w:val="00EE65F0"/>
    <w:rsid w:val="00F01421"/>
    <w:rsid w:val="00F15EF7"/>
    <w:rsid w:val="00F168FB"/>
    <w:rsid w:val="00F40C2E"/>
    <w:rsid w:val="00F47ACF"/>
    <w:rsid w:val="00F5098C"/>
    <w:rsid w:val="00F77B86"/>
    <w:rsid w:val="00FA54ED"/>
    <w:rsid w:val="00FC1A2B"/>
    <w:rsid w:val="00FD502B"/>
    <w:rsid w:val="00FE2A30"/>
    <w:rsid w:val="148B01C7"/>
    <w:rsid w:val="168123D4"/>
    <w:rsid w:val="1C1A0B12"/>
    <w:rsid w:val="278E631A"/>
    <w:rsid w:val="37A75EDB"/>
    <w:rsid w:val="3A263C87"/>
    <w:rsid w:val="3BC63AF3"/>
    <w:rsid w:val="3DBC4138"/>
    <w:rsid w:val="47B15CFC"/>
    <w:rsid w:val="4FDB1244"/>
    <w:rsid w:val="526342C4"/>
    <w:rsid w:val="645A704D"/>
    <w:rsid w:val="6D935FC0"/>
    <w:rsid w:val="76CB4777"/>
    <w:rsid w:val="7EE14604"/>
    <w:rsid w:val="7FEA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191C4D8"/>
  <w15:docId w15:val="{45F3EC1A-2619-446D-AC92-9FD2E9EA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0" w:qFormat="1"/>
    <w:lsdException w:name="toc 4" w:semiHidden="1" w:uiPriority="0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E90"/>
    <w:pPr>
      <w:jc w:val="both"/>
    </w:pPr>
    <w:rPr>
      <w:rFonts w:eastAsia="Times New Roman"/>
      <w:sz w:val="28"/>
      <w:lang w:eastAsia="ru-RU"/>
    </w:rPr>
  </w:style>
  <w:style w:type="paragraph" w:styleId="1">
    <w:name w:val="heading 1"/>
    <w:basedOn w:val="a"/>
    <w:next w:val="a"/>
    <w:qFormat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2">
    <w:name w:val="heading 2"/>
    <w:basedOn w:val="a"/>
    <w:next w:val="a"/>
    <w:qFormat/>
    <w:pPr>
      <w:suppressAutoHyphens/>
      <w:spacing w:line="336" w:lineRule="auto"/>
      <w:ind w:left="851"/>
      <w:outlineLvl w:val="1"/>
    </w:pPr>
    <w:rPr>
      <w:b/>
    </w:rPr>
  </w:style>
  <w:style w:type="paragraph" w:styleId="3">
    <w:name w:val="heading 3"/>
    <w:basedOn w:val="a"/>
    <w:next w:val="a"/>
    <w:qFormat/>
    <w:pPr>
      <w:suppressAutoHyphens/>
      <w:spacing w:line="336" w:lineRule="auto"/>
      <w:ind w:left="851"/>
      <w:outlineLvl w:val="2"/>
    </w:pPr>
    <w:rPr>
      <w:b/>
    </w:rPr>
  </w:style>
  <w:style w:type="paragraph" w:styleId="4">
    <w:name w:val="heading 4"/>
    <w:basedOn w:val="a"/>
    <w:next w:val="a"/>
    <w:qFormat/>
    <w:pPr>
      <w:suppressAutoHyphens/>
      <w:spacing w:line="336" w:lineRule="auto"/>
      <w:jc w:val="center"/>
      <w:outlineLvl w:val="3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pPr>
      <w:spacing w:line="336" w:lineRule="auto"/>
      <w:ind w:firstLine="851"/>
    </w:pPr>
  </w:style>
  <w:style w:type="paragraph" w:styleId="a4">
    <w:name w:val="caption"/>
    <w:basedOn w:val="a"/>
    <w:next w:val="a"/>
    <w:qFormat/>
    <w:pPr>
      <w:suppressAutoHyphens/>
      <w:spacing w:line="336" w:lineRule="auto"/>
      <w:jc w:val="center"/>
    </w:pPr>
  </w:style>
  <w:style w:type="paragraph" w:styleId="a5">
    <w:name w:val="annotation text"/>
    <w:basedOn w:val="a"/>
    <w:semiHidden/>
    <w:qFormat/>
    <w:rPr>
      <w:rFonts w:ascii="Journal" w:hAnsi="Journal"/>
      <w:sz w:val="24"/>
    </w:rPr>
  </w:style>
  <w:style w:type="paragraph" w:styleId="a6">
    <w:name w:val="Document Map"/>
    <w:basedOn w:val="a"/>
    <w:semiHidden/>
    <w:qFormat/>
    <w:pPr>
      <w:shd w:val="clear" w:color="auto" w:fill="000080"/>
    </w:pPr>
    <w:rPr>
      <w:sz w:val="24"/>
    </w:rPr>
  </w:style>
  <w:style w:type="paragraph" w:styleId="a7">
    <w:name w:val="footer"/>
    <w:basedOn w:val="a"/>
    <w:semiHidden/>
    <w:qFormat/>
    <w:pPr>
      <w:tabs>
        <w:tab w:val="center" w:pos="4153"/>
        <w:tab w:val="right" w:pos="8306"/>
      </w:tabs>
    </w:pPr>
  </w:style>
  <w:style w:type="paragraph" w:styleId="a8">
    <w:name w:val="header"/>
    <w:basedOn w:val="a"/>
    <w:semiHidden/>
    <w:qFormat/>
    <w:pPr>
      <w:tabs>
        <w:tab w:val="center" w:pos="4153"/>
        <w:tab w:val="right" w:pos="8306"/>
      </w:tabs>
    </w:pPr>
  </w:style>
  <w:style w:type="character" w:styleId="a9">
    <w:name w:val="page number"/>
    <w:semiHidden/>
    <w:qFormat/>
    <w:rPr>
      <w:rFonts w:ascii="Times New Roman" w:hAnsi="Times New Roman"/>
      <w:lang w:val="uk-UA"/>
    </w:rPr>
  </w:style>
  <w:style w:type="table" w:styleId="aa">
    <w:name w:val="Table Grid"/>
    <w:uiPriority w:val="59"/>
    <w:qFormat/>
    <w:rPr>
      <w:rFonts w:ascii="Cambria" w:eastAsia="Cambria" w:hAnsi="Cambria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next w:val="a"/>
    <w:semiHidden/>
    <w:qFormat/>
    <w:pPr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20">
    <w:name w:val="toc 2"/>
    <w:basedOn w:val="a"/>
    <w:next w:val="a"/>
    <w:semiHidden/>
    <w:qFormat/>
    <w:pPr>
      <w:tabs>
        <w:tab w:val="right" w:leader="dot" w:pos="9355"/>
      </w:tabs>
      <w:spacing w:line="336" w:lineRule="auto"/>
      <w:ind w:left="284" w:right="851"/>
      <w:jc w:val="left"/>
    </w:pPr>
  </w:style>
  <w:style w:type="paragraph" w:styleId="30">
    <w:name w:val="toc 3"/>
    <w:basedOn w:val="a"/>
    <w:next w:val="a"/>
    <w:semiHidden/>
    <w:qFormat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40">
    <w:name w:val="toc 4"/>
    <w:basedOn w:val="a"/>
    <w:next w:val="a"/>
    <w:semiHidden/>
    <w:qFormat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customStyle="1" w:styleId="ab">
    <w:name w:val="Переменные"/>
    <w:basedOn w:val="a3"/>
    <w:qFormat/>
    <w:pPr>
      <w:tabs>
        <w:tab w:val="left" w:pos="482"/>
      </w:tabs>
      <w:ind w:left="482" w:hanging="482"/>
    </w:pPr>
  </w:style>
  <w:style w:type="paragraph" w:customStyle="1" w:styleId="ac">
    <w:name w:val="Формула"/>
    <w:basedOn w:val="a3"/>
    <w:qFormat/>
    <w:pPr>
      <w:tabs>
        <w:tab w:val="center" w:pos="4536"/>
        <w:tab w:val="right" w:pos="9356"/>
      </w:tabs>
      <w:ind w:firstLine="0"/>
    </w:pPr>
  </w:style>
  <w:style w:type="paragraph" w:customStyle="1" w:styleId="ad">
    <w:name w:val="Чертежный"/>
    <w:qFormat/>
    <w:pPr>
      <w:jc w:val="both"/>
    </w:pPr>
    <w:rPr>
      <w:rFonts w:ascii="ISOCPEUR" w:eastAsia="Times New Roman" w:hAnsi="ISOCPEUR"/>
      <w:i/>
      <w:sz w:val="28"/>
      <w:lang w:eastAsia="ru-RU"/>
    </w:rPr>
  </w:style>
  <w:style w:type="paragraph" w:customStyle="1" w:styleId="ae">
    <w:name w:val="Листинг программы"/>
    <w:qFormat/>
    <w:pPr>
      <w:suppressAutoHyphens/>
    </w:pPr>
    <w:rPr>
      <w:rFonts w:eastAsia="Times New Roman"/>
      <w:lang w:val="ru-RU" w:eastAsia="ru-RU"/>
    </w:rPr>
  </w:style>
  <w:style w:type="character" w:customStyle="1" w:styleId="hljs-keyword">
    <w:name w:val="hljs-keyword"/>
    <w:qFormat/>
  </w:style>
  <w:style w:type="character" w:customStyle="1" w:styleId="hljs-comment">
    <w:name w:val="hljs-comment"/>
    <w:qFormat/>
  </w:style>
  <w:style w:type="paragraph" w:customStyle="1" w:styleId="Normal1">
    <w:name w:val="Normal1"/>
    <w:qFormat/>
    <w:pPr>
      <w:widowControl w:val="0"/>
    </w:pPr>
    <w:rPr>
      <w:rFonts w:eastAsia="Times New Roman"/>
      <w:sz w:val="24"/>
      <w:szCs w:val="24"/>
      <w:lang w:val="ru-RU" w:eastAsia="ru-RU"/>
    </w:rPr>
  </w:style>
  <w:style w:type="paragraph" w:customStyle="1" w:styleId="TableParagraph">
    <w:name w:val="Table Paragraph"/>
    <w:basedOn w:val="a"/>
    <w:qFormat/>
    <w:pPr>
      <w:widowControl w:val="0"/>
      <w:jc w:val="left"/>
    </w:pPr>
    <w:rPr>
      <w:sz w:val="24"/>
      <w:szCs w:val="24"/>
      <w:lang w:val="ru-RU"/>
    </w:rPr>
  </w:style>
  <w:style w:type="table" w:customStyle="1" w:styleId="TableGrid1">
    <w:name w:val="Table Grid1"/>
    <w:basedOn w:val="a1"/>
    <w:qFormat/>
    <w:rPr>
      <w:rFonts w:eastAsia="Times New Roman"/>
    </w:rPr>
    <w:tblPr>
      <w:tblCellMar>
        <w:left w:w="0" w:type="dxa"/>
        <w:right w:w="0" w:type="dxa"/>
      </w:tblCellMar>
    </w:tblPr>
  </w:style>
  <w:style w:type="table" w:customStyle="1" w:styleId="TableNormal1">
    <w:name w:val="Table Normal1"/>
    <w:semiHidden/>
    <w:qFormat/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List Paragraph"/>
    <w:basedOn w:val="a"/>
    <w:uiPriority w:val="99"/>
    <w:unhideWhenUsed/>
    <w:rsid w:val="000E4543"/>
    <w:pPr>
      <w:ind w:left="720"/>
      <w:contextualSpacing/>
    </w:pPr>
  </w:style>
  <w:style w:type="paragraph" w:styleId="af0">
    <w:name w:val="Normal (Web)"/>
    <w:basedOn w:val="a"/>
    <w:uiPriority w:val="99"/>
    <w:semiHidden/>
    <w:unhideWhenUsed/>
    <w:rsid w:val="00FA54ED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D63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3854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270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0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Downloads\&#1087;&#1088;1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90640BC-DEBC-47FC-A176-BE9298FF4F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пр1.dot</Template>
  <TotalTime>41</TotalTime>
  <Pages>1</Pages>
  <Words>2087</Words>
  <Characters>1191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поліна</dc:creator>
  <cp:lastModifiedBy>_ Александр</cp:lastModifiedBy>
  <cp:revision>4</cp:revision>
  <cp:lastPrinted>2026-03-10T22:19:00Z</cp:lastPrinted>
  <dcterms:created xsi:type="dcterms:W3CDTF">2026-01-26T12:25:00Z</dcterms:created>
  <dcterms:modified xsi:type="dcterms:W3CDTF">2026-03-10T22:26:00Z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B029B0314D924AA39E43DF2939AD9F16_11</vt:lpwstr>
  </property>
  <property fmtid="{D5CDD505-2E9C-101B-9397-08002B2CF9AE}" pid="3" name="KSOProductBuildVer">
    <vt:lpwstr>1033-12.2.0.18283</vt:lpwstr>
  </property>
</Properties>
</file>